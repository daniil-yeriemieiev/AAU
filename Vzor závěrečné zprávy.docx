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C387" w14:textId="77777777" w:rsidR="009D1DEE" w:rsidRPr="00B059D3" w:rsidRDefault="009D1DEE">
      <w:pPr>
        <w:rPr>
          <w:lang w:val="cs-CZ"/>
        </w:rPr>
      </w:pPr>
    </w:p>
    <w:p w14:paraId="4074C525" w14:textId="77777777" w:rsidR="009D1DEE" w:rsidRPr="00B059D3" w:rsidRDefault="009D1DEE">
      <w:pPr>
        <w:rPr>
          <w:lang w:val="cs-CZ"/>
        </w:rPr>
      </w:pPr>
    </w:p>
    <w:p w14:paraId="5ABBF1A2" w14:textId="66AE58F7" w:rsidR="009D1DEE" w:rsidRPr="00B059D3" w:rsidRDefault="009D1DEE">
      <w:pPr>
        <w:rPr>
          <w:lang w:val="cs-CZ"/>
        </w:rPr>
      </w:pPr>
    </w:p>
    <w:p w14:paraId="4997F856" w14:textId="661ED7B4" w:rsidR="00F1008A" w:rsidRPr="00B059D3" w:rsidRDefault="00F1008A">
      <w:pPr>
        <w:rPr>
          <w:lang w:val="cs-CZ"/>
        </w:rPr>
      </w:pPr>
    </w:p>
    <w:p w14:paraId="4845F3C6" w14:textId="06DA6A6C" w:rsidR="00F1008A" w:rsidRPr="00B059D3" w:rsidRDefault="00F1008A">
      <w:pPr>
        <w:rPr>
          <w:lang w:val="cs-CZ"/>
        </w:rPr>
      </w:pPr>
    </w:p>
    <w:p w14:paraId="04317499" w14:textId="7852D05E" w:rsidR="00C67859" w:rsidRPr="00B059D3" w:rsidRDefault="00C67859">
      <w:pPr>
        <w:rPr>
          <w:lang w:val="cs-CZ"/>
        </w:rPr>
      </w:pPr>
    </w:p>
    <w:p w14:paraId="1C10AE98" w14:textId="70C355AD" w:rsidR="00C67859" w:rsidRDefault="00C67859">
      <w:pPr>
        <w:rPr>
          <w:lang w:val="cs-CZ"/>
        </w:rPr>
      </w:pPr>
    </w:p>
    <w:p w14:paraId="10BABD32" w14:textId="77777777" w:rsidR="006D0285" w:rsidRPr="00B059D3" w:rsidRDefault="006D0285">
      <w:pPr>
        <w:rPr>
          <w:lang w:val="cs-CZ"/>
        </w:rPr>
      </w:pPr>
    </w:p>
    <w:p w14:paraId="7731C1D8" w14:textId="77777777" w:rsidR="00A343D9" w:rsidRPr="00B059D3" w:rsidRDefault="00A343D9">
      <w:pPr>
        <w:rPr>
          <w:lang w:val="cs-CZ"/>
        </w:rPr>
      </w:pPr>
    </w:p>
    <w:p w14:paraId="4AE66E2F" w14:textId="77777777" w:rsidR="00196C8F" w:rsidRPr="00B059D3" w:rsidRDefault="00196C8F">
      <w:pPr>
        <w:rPr>
          <w:lang w:val="cs-CZ"/>
        </w:rPr>
      </w:pPr>
    </w:p>
    <w:p w14:paraId="051DDE84" w14:textId="75B38592" w:rsidR="00196C8F" w:rsidRPr="00B059D3" w:rsidRDefault="0042075D" w:rsidP="002F5C49">
      <w:pPr>
        <w:jc w:val="center"/>
        <w:rPr>
          <w:sz w:val="24"/>
          <w:lang w:val="cs-CZ"/>
        </w:rPr>
      </w:pPr>
      <w:r w:rsidRPr="00B059D3">
        <w:rPr>
          <w:rFonts w:cs="Arial"/>
          <w:b/>
          <w:sz w:val="40"/>
          <w:lang w:val="cs-CZ"/>
        </w:rPr>
        <w:fldChar w:fldCharType="begin"/>
      </w:r>
      <w:r w:rsidRPr="00B059D3">
        <w:rPr>
          <w:rFonts w:cs="Arial"/>
          <w:b/>
          <w:sz w:val="40"/>
          <w:lang w:val="cs-CZ"/>
        </w:rPr>
        <w:instrText xml:space="preserve"> DOCPROPERTY  Document_name  \* MERGEFORMAT </w:instrText>
      </w:r>
      <w:r w:rsidRPr="00B059D3">
        <w:rPr>
          <w:rFonts w:cs="Arial"/>
          <w:b/>
          <w:sz w:val="40"/>
          <w:lang w:val="cs-CZ"/>
        </w:rPr>
        <w:fldChar w:fldCharType="separate"/>
      </w:r>
      <w:r w:rsidR="00EA00D4">
        <w:rPr>
          <w:rFonts w:cs="Arial"/>
          <w:b/>
          <w:sz w:val="40"/>
          <w:lang w:val="cs-CZ"/>
        </w:rPr>
        <w:t>Závěrečná zpráva</w:t>
      </w:r>
      <w:r w:rsidRPr="00B059D3">
        <w:rPr>
          <w:rFonts w:cs="Arial"/>
          <w:b/>
          <w:sz w:val="40"/>
          <w:lang w:val="cs-CZ"/>
        </w:rPr>
        <w:fldChar w:fldCharType="end"/>
      </w:r>
    </w:p>
    <w:p w14:paraId="65EE0E78" w14:textId="77777777" w:rsidR="00196C8F" w:rsidRPr="00B059D3" w:rsidRDefault="00196C8F">
      <w:pPr>
        <w:rPr>
          <w:lang w:val="cs-CZ"/>
        </w:rPr>
      </w:pPr>
    </w:p>
    <w:p w14:paraId="78AE0B59" w14:textId="77777777" w:rsidR="00196C8F" w:rsidRPr="00B059D3" w:rsidRDefault="00196C8F">
      <w:pPr>
        <w:rPr>
          <w:lang w:val="cs-CZ"/>
        </w:rPr>
      </w:pPr>
    </w:p>
    <w:p w14:paraId="51308F73" w14:textId="4706CE37" w:rsidR="00A343D9" w:rsidRPr="00B059D3" w:rsidRDefault="00A343D9">
      <w:pPr>
        <w:rPr>
          <w:lang w:val="cs-CZ"/>
        </w:rPr>
      </w:pPr>
    </w:p>
    <w:p w14:paraId="6B21FB61" w14:textId="11B5AB8E" w:rsidR="00C67859" w:rsidRPr="00B059D3" w:rsidRDefault="00C67859">
      <w:pPr>
        <w:rPr>
          <w:lang w:val="cs-CZ"/>
        </w:rPr>
      </w:pPr>
    </w:p>
    <w:p w14:paraId="01832F0C" w14:textId="77777777" w:rsidR="00C67859" w:rsidRPr="00B059D3" w:rsidRDefault="00C67859">
      <w:pPr>
        <w:rPr>
          <w:lang w:val="cs-CZ"/>
        </w:rPr>
      </w:pPr>
    </w:p>
    <w:p w14:paraId="4EFC0325" w14:textId="77777777" w:rsidR="00A343D9" w:rsidRPr="00B059D3" w:rsidRDefault="00A343D9">
      <w:pPr>
        <w:rPr>
          <w:lang w:val="cs-CZ"/>
        </w:rPr>
      </w:pPr>
    </w:p>
    <w:p w14:paraId="35119083" w14:textId="77777777" w:rsidR="00A343D9" w:rsidRPr="00B059D3" w:rsidRDefault="00A343D9">
      <w:pPr>
        <w:rPr>
          <w:lang w:val="cs-CZ"/>
        </w:rPr>
      </w:pPr>
    </w:p>
    <w:p w14:paraId="7DE1C4E8" w14:textId="69102F6E" w:rsidR="00A343D9" w:rsidRPr="00B059D3" w:rsidRDefault="00A343D9">
      <w:pPr>
        <w:rPr>
          <w:lang w:val="cs-CZ"/>
        </w:rPr>
      </w:pPr>
    </w:p>
    <w:p w14:paraId="01FEC004" w14:textId="77777777" w:rsidR="006D0285" w:rsidRPr="00B059D3" w:rsidRDefault="006D0285">
      <w:pPr>
        <w:rPr>
          <w:lang w:val="cs-CZ"/>
        </w:rPr>
      </w:pPr>
    </w:p>
    <w:p w14:paraId="594BF7E2" w14:textId="77777777" w:rsidR="00A343D9" w:rsidRPr="00B059D3" w:rsidRDefault="00A343D9">
      <w:pPr>
        <w:rPr>
          <w:lang w:val="cs-CZ"/>
        </w:rPr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7"/>
        <w:gridCol w:w="2274"/>
        <w:gridCol w:w="2280"/>
        <w:gridCol w:w="2807"/>
      </w:tblGrid>
      <w:tr w:rsidR="001C2454" w:rsidRPr="00B059D3" w14:paraId="6741C2FA" w14:textId="77777777" w:rsidTr="006D0285">
        <w:trPr>
          <w:trHeight w:val="227"/>
        </w:trPr>
        <w:tc>
          <w:tcPr>
            <w:tcW w:w="963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17FD4" w14:textId="66F8D7A4" w:rsidR="001C2454" w:rsidRPr="00B059D3" w:rsidRDefault="001C2454" w:rsidP="0067557D">
            <w:pPr>
              <w:spacing w:before="60" w:after="60"/>
              <w:jc w:val="center"/>
              <w:rPr>
                <w:b/>
                <w:lang w:val="cs-CZ"/>
              </w:rPr>
            </w:pPr>
          </w:p>
        </w:tc>
      </w:tr>
      <w:tr w:rsidR="004F0582" w:rsidRPr="00B059D3" w14:paraId="5B712C7F" w14:textId="77777777" w:rsidTr="006D0285">
        <w:tc>
          <w:tcPr>
            <w:tcW w:w="2277" w:type="dxa"/>
            <w:tcBorders>
              <w:top w:val="single" w:sz="4" w:space="0" w:color="auto"/>
            </w:tcBorders>
          </w:tcPr>
          <w:p w14:paraId="60E1DE4A" w14:textId="77777777" w:rsidR="004F0582" w:rsidRPr="00B059D3" w:rsidRDefault="004F0582">
            <w:pPr>
              <w:rPr>
                <w:lang w:val="cs-CZ"/>
              </w:rPr>
            </w:pPr>
          </w:p>
        </w:tc>
        <w:tc>
          <w:tcPr>
            <w:tcW w:w="4554" w:type="dxa"/>
            <w:gridSpan w:val="2"/>
            <w:tcBorders>
              <w:top w:val="single" w:sz="4" w:space="0" w:color="auto"/>
            </w:tcBorders>
            <w:vAlign w:val="center"/>
          </w:tcPr>
          <w:p w14:paraId="76E2CFEA" w14:textId="039ACEAB" w:rsidR="004F0582" w:rsidRPr="00B059D3" w:rsidRDefault="004F0582" w:rsidP="0067557D">
            <w:pPr>
              <w:spacing w:before="120" w:after="120"/>
              <w:jc w:val="center"/>
              <w:rPr>
                <w:b/>
                <w:lang w:val="cs-CZ"/>
              </w:rPr>
            </w:pPr>
            <w:r w:rsidRPr="00B059D3">
              <w:rPr>
                <w:b/>
                <w:lang w:val="cs-CZ"/>
              </w:rPr>
              <w:t>Jméno</w:t>
            </w:r>
          </w:p>
        </w:tc>
        <w:tc>
          <w:tcPr>
            <w:tcW w:w="2807" w:type="dxa"/>
            <w:tcBorders>
              <w:top w:val="single" w:sz="4" w:space="0" w:color="auto"/>
            </w:tcBorders>
            <w:vAlign w:val="center"/>
          </w:tcPr>
          <w:p w14:paraId="764F4E06" w14:textId="6E8D5040" w:rsidR="004F0582" w:rsidRPr="00B059D3" w:rsidRDefault="004F0582" w:rsidP="0067557D">
            <w:pPr>
              <w:spacing w:before="120" w:after="120"/>
              <w:jc w:val="center"/>
              <w:rPr>
                <w:b/>
                <w:lang w:val="cs-CZ"/>
              </w:rPr>
            </w:pPr>
            <w:r w:rsidRPr="00B059D3">
              <w:rPr>
                <w:b/>
                <w:lang w:val="cs-CZ"/>
              </w:rPr>
              <w:t>Datum</w:t>
            </w:r>
          </w:p>
        </w:tc>
      </w:tr>
      <w:tr w:rsidR="00702206" w:rsidRPr="00B059D3" w14:paraId="2C1642F0" w14:textId="77777777" w:rsidTr="006D0285">
        <w:trPr>
          <w:trHeight w:val="340"/>
        </w:trPr>
        <w:tc>
          <w:tcPr>
            <w:tcW w:w="2277" w:type="dxa"/>
          </w:tcPr>
          <w:p w14:paraId="1FC4E8C5" w14:textId="6BFE8193" w:rsidR="00702206" w:rsidRPr="00B059D3" w:rsidRDefault="00C67859" w:rsidP="007D1959">
            <w:pPr>
              <w:pStyle w:val="Tabulkavod"/>
              <w:rPr>
                <w:lang w:val="cs-CZ"/>
              </w:rPr>
            </w:pPr>
            <w:r w:rsidRPr="00B059D3">
              <w:rPr>
                <w:snapToGrid w:val="0"/>
                <w:lang w:val="cs-CZ"/>
              </w:rPr>
              <w:t>Autor</w:t>
            </w:r>
            <w:r w:rsidR="00702206" w:rsidRPr="00B059D3">
              <w:rPr>
                <w:snapToGrid w:val="0"/>
                <w:lang w:val="cs-CZ"/>
              </w:rPr>
              <w:t>:</w:t>
            </w:r>
          </w:p>
        </w:tc>
        <w:tc>
          <w:tcPr>
            <w:tcW w:w="227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0227EDE" w14:textId="57D58D89" w:rsidR="001C2454" w:rsidRPr="00B059D3" w:rsidRDefault="001C2454" w:rsidP="00E12412">
            <w:pPr>
              <w:pStyle w:val="Tabulkavod"/>
              <w:spacing w:before="120" w:after="120"/>
              <w:jc w:val="center"/>
              <w:rPr>
                <w:lang w:val="cs-CZ" w:eastAsia="de-DE"/>
              </w:rPr>
            </w:pPr>
          </w:p>
        </w:tc>
        <w:tc>
          <w:tcPr>
            <w:tcW w:w="2280" w:type="dxa"/>
            <w:tcBorders>
              <w:bottom w:val="single" w:sz="4" w:space="0" w:color="D9D9D9" w:themeColor="background1" w:themeShade="D9"/>
            </w:tcBorders>
          </w:tcPr>
          <w:p w14:paraId="2669F86C" w14:textId="77777777" w:rsidR="00702206" w:rsidRPr="00B059D3" w:rsidRDefault="00702206" w:rsidP="00E12412">
            <w:pPr>
              <w:pStyle w:val="Tabulkavod"/>
              <w:spacing w:before="120" w:after="120"/>
              <w:rPr>
                <w:lang w:val="cs-CZ"/>
              </w:rPr>
            </w:pPr>
          </w:p>
        </w:tc>
        <w:tc>
          <w:tcPr>
            <w:tcW w:w="280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A6BFEAE" w14:textId="77777777" w:rsidR="00702206" w:rsidRPr="00B059D3" w:rsidRDefault="0042075D" w:rsidP="0042075D">
            <w:pPr>
              <w:pStyle w:val="Tabulkavod"/>
              <w:jc w:val="center"/>
              <w:rPr>
                <w:lang w:val="cs-CZ"/>
              </w:rPr>
            </w:pPr>
            <w:r w:rsidRPr="00B059D3">
              <w:rPr>
                <w:lang w:val="cs-CZ"/>
              </w:rPr>
              <w:t>dd.mm.yyyy</w:t>
            </w:r>
          </w:p>
        </w:tc>
      </w:tr>
      <w:tr w:rsidR="006D0285" w:rsidRPr="00B059D3" w14:paraId="6E0AF3B9" w14:textId="77777777" w:rsidTr="006D0285">
        <w:trPr>
          <w:trHeight w:val="340"/>
        </w:trPr>
        <w:tc>
          <w:tcPr>
            <w:tcW w:w="2277" w:type="dxa"/>
          </w:tcPr>
          <w:p w14:paraId="576FB18C" w14:textId="5E46A774" w:rsidR="006D0285" w:rsidRPr="00B059D3" w:rsidRDefault="006D0285" w:rsidP="007D1959">
            <w:pPr>
              <w:pStyle w:val="Tabulkavod"/>
              <w:rPr>
                <w:lang w:val="cs-CZ"/>
              </w:rPr>
            </w:pPr>
          </w:p>
        </w:tc>
        <w:tc>
          <w:tcPr>
            <w:tcW w:w="227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2FB1EB3" w14:textId="3D13287C" w:rsidR="006D0285" w:rsidRPr="00B059D3" w:rsidRDefault="006D0285" w:rsidP="00E12412">
            <w:pPr>
              <w:pStyle w:val="Tabulkavod"/>
              <w:spacing w:before="120" w:after="120"/>
              <w:jc w:val="center"/>
              <w:rPr>
                <w:lang w:val="cs-CZ" w:eastAsia="de-DE"/>
              </w:rPr>
            </w:pPr>
          </w:p>
        </w:tc>
        <w:tc>
          <w:tcPr>
            <w:tcW w:w="228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6D5A6E0" w14:textId="77777777" w:rsidR="006D0285" w:rsidRPr="00B059D3" w:rsidRDefault="006D0285" w:rsidP="00E12412">
            <w:pPr>
              <w:pStyle w:val="Tabulkavod"/>
              <w:spacing w:before="120" w:after="120"/>
              <w:rPr>
                <w:lang w:val="cs-CZ"/>
              </w:rPr>
            </w:pPr>
          </w:p>
        </w:tc>
        <w:tc>
          <w:tcPr>
            <w:tcW w:w="28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D6F9DF0" w14:textId="2CC5BB54" w:rsidR="006D0285" w:rsidRPr="00B059D3" w:rsidRDefault="00681A3B" w:rsidP="0042075D">
            <w:pPr>
              <w:pStyle w:val="Tabulkavod"/>
              <w:jc w:val="center"/>
              <w:rPr>
                <w:color w:val="000080"/>
                <w:lang w:val="cs-CZ"/>
              </w:rPr>
            </w:pPr>
            <w:r w:rsidRPr="00B059D3">
              <w:rPr>
                <w:lang w:val="cs-CZ"/>
              </w:rPr>
              <w:t>dd.mm.yyyy</w:t>
            </w:r>
          </w:p>
        </w:tc>
      </w:tr>
    </w:tbl>
    <w:p w14:paraId="27141C91" w14:textId="77777777" w:rsidR="00A61307" w:rsidRPr="00B059D3" w:rsidRDefault="00A61307" w:rsidP="00C14FC5">
      <w:pPr>
        <w:pStyle w:val="Nadpis1mimoobsah"/>
        <w:rPr>
          <w:lang w:val="cs-CZ"/>
        </w:rPr>
      </w:pPr>
      <w:r w:rsidRPr="00B059D3">
        <w:rPr>
          <w:lang w:val="cs-CZ"/>
        </w:rPr>
        <w:lastRenderedPageBreak/>
        <w:t>document change log</w:t>
      </w:r>
    </w:p>
    <w:tbl>
      <w:tblPr>
        <w:tblStyle w:val="Tabulka"/>
        <w:tblW w:w="0" w:type="auto"/>
        <w:tblLook w:val="04A0" w:firstRow="1" w:lastRow="0" w:firstColumn="1" w:lastColumn="0" w:noHBand="0" w:noVBand="1"/>
      </w:tblPr>
      <w:tblGrid>
        <w:gridCol w:w="816"/>
        <w:gridCol w:w="1164"/>
        <w:gridCol w:w="1417"/>
        <w:gridCol w:w="1276"/>
        <w:gridCol w:w="4955"/>
      </w:tblGrid>
      <w:tr w:rsidR="006D0285" w:rsidRPr="00B059D3" w14:paraId="091F97DE" w14:textId="77777777" w:rsidTr="006D0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49989DAC" w14:textId="6F1D8A2C" w:rsidR="00A61307" w:rsidRPr="00B059D3" w:rsidRDefault="006D0285" w:rsidP="006D0285">
            <w:pPr>
              <w:rPr>
                <w:lang w:val="cs-CZ"/>
              </w:rPr>
            </w:pPr>
            <w:r>
              <w:rPr>
                <w:lang w:val="cs-CZ"/>
              </w:rPr>
              <w:t>Verze</w:t>
            </w:r>
          </w:p>
        </w:tc>
        <w:tc>
          <w:tcPr>
            <w:tcW w:w="1164" w:type="dxa"/>
          </w:tcPr>
          <w:p w14:paraId="7EE5B5C2" w14:textId="6BC53B0B" w:rsidR="00A61307" w:rsidRPr="00B059D3" w:rsidRDefault="00A61307" w:rsidP="006D02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Dat</w:t>
            </w:r>
            <w:r w:rsidR="006D0285">
              <w:rPr>
                <w:lang w:val="cs-CZ"/>
              </w:rPr>
              <w:t>um</w:t>
            </w:r>
          </w:p>
        </w:tc>
        <w:tc>
          <w:tcPr>
            <w:tcW w:w="1417" w:type="dxa"/>
          </w:tcPr>
          <w:p w14:paraId="4D7AD15B" w14:textId="08770FA8" w:rsidR="00A61307" w:rsidRPr="00B059D3" w:rsidRDefault="00A61307" w:rsidP="006D02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Autor</w:t>
            </w:r>
          </w:p>
        </w:tc>
        <w:tc>
          <w:tcPr>
            <w:tcW w:w="1276" w:type="dxa"/>
          </w:tcPr>
          <w:p w14:paraId="7BBE6FE3" w14:textId="63A58266" w:rsidR="00A61307" w:rsidRPr="00B059D3" w:rsidRDefault="006D0285" w:rsidP="006D02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>
              <w:rPr>
                <w:lang w:val="cs-CZ"/>
              </w:rPr>
              <w:t>Strany</w:t>
            </w:r>
          </w:p>
        </w:tc>
        <w:tc>
          <w:tcPr>
            <w:tcW w:w="4955" w:type="dxa"/>
          </w:tcPr>
          <w:p w14:paraId="53D763E1" w14:textId="25F46BD5" w:rsidR="00A61307" w:rsidRPr="00B059D3" w:rsidRDefault="006D0285" w:rsidP="006D028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>
              <w:rPr>
                <w:lang w:val="cs-CZ"/>
              </w:rPr>
              <w:t>Popis změn</w:t>
            </w:r>
          </w:p>
        </w:tc>
      </w:tr>
      <w:tr w:rsidR="006D0285" w:rsidRPr="00B059D3" w14:paraId="284CBE36" w14:textId="77777777" w:rsidTr="006D0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1C11CD0F" w14:textId="77777777" w:rsidR="00A61307" w:rsidRPr="00B059D3" w:rsidRDefault="00A61307" w:rsidP="006D0285">
            <w:pPr>
              <w:jc w:val="center"/>
              <w:rPr>
                <w:lang w:val="cs-CZ"/>
              </w:rPr>
            </w:pPr>
            <w:r w:rsidRPr="00B059D3">
              <w:rPr>
                <w:lang w:val="cs-CZ"/>
              </w:rPr>
              <w:t>1.0</w:t>
            </w:r>
          </w:p>
        </w:tc>
        <w:tc>
          <w:tcPr>
            <w:tcW w:w="1164" w:type="dxa"/>
          </w:tcPr>
          <w:p w14:paraId="71F46EC5" w14:textId="77777777" w:rsidR="00A61307" w:rsidRPr="00B059D3" w:rsidRDefault="00A61307" w:rsidP="006D0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1417" w:type="dxa"/>
          </w:tcPr>
          <w:p w14:paraId="494A6FDB" w14:textId="77777777" w:rsidR="00A61307" w:rsidRPr="00B059D3" w:rsidRDefault="00A61307" w:rsidP="006D0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1276" w:type="dxa"/>
          </w:tcPr>
          <w:p w14:paraId="47B1FACD" w14:textId="1F58DCFF" w:rsidR="00A61307" w:rsidRPr="00B059D3" w:rsidRDefault="006D0285" w:rsidP="006D0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>
              <w:rPr>
                <w:lang w:val="cs-CZ"/>
              </w:rPr>
              <w:t>Všechny</w:t>
            </w:r>
          </w:p>
        </w:tc>
        <w:tc>
          <w:tcPr>
            <w:tcW w:w="4955" w:type="dxa"/>
          </w:tcPr>
          <w:p w14:paraId="11EF66F0" w14:textId="6ED70EC8" w:rsidR="00A61307" w:rsidRPr="00B059D3" w:rsidRDefault="006D0285" w:rsidP="006D028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>
              <w:rPr>
                <w:lang w:val="cs-CZ"/>
              </w:rPr>
              <w:t>První verze</w:t>
            </w:r>
          </w:p>
        </w:tc>
      </w:tr>
      <w:tr w:rsidR="006D0285" w:rsidRPr="00B059D3" w14:paraId="6DACBC46" w14:textId="77777777" w:rsidTr="006D0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14:paraId="2329D9DD" w14:textId="77777777" w:rsidR="00A61307" w:rsidRPr="00B059D3" w:rsidRDefault="00A61307" w:rsidP="006D0285">
            <w:pPr>
              <w:rPr>
                <w:lang w:val="cs-CZ"/>
              </w:rPr>
            </w:pPr>
          </w:p>
        </w:tc>
        <w:tc>
          <w:tcPr>
            <w:tcW w:w="1164" w:type="dxa"/>
          </w:tcPr>
          <w:p w14:paraId="1797A843" w14:textId="77777777" w:rsidR="00A61307" w:rsidRPr="00B059D3" w:rsidRDefault="00A61307" w:rsidP="006D0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1417" w:type="dxa"/>
          </w:tcPr>
          <w:p w14:paraId="301ED5ED" w14:textId="77777777" w:rsidR="00A61307" w:rsidRPr="00B059D3" w:rsidRDefault="00A61307" w:rsidP="006D0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1276" w:type="dxa"/>
          </w:tcPr>
          <w:p w14:paraId="2A01B8CB" w14:textId="77777777" w:rsidR="00A61307" w:rsidRPr="00B059D3" w:rsidRDefault="00A61307" w:rsidP="006D0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4955" w:type="dxa"/>
          </w:tcPr>
          <w:p w14:paraId="1F1B1977" w14:textId="77777777" w:rsidR="00A61307" w:rsidRPr="00B059D3" w:rsidRDefault="00A61307" w:rsidP="006D0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</w:tr>
    </w:tbl>
    <w:p w14:paraId="16BFC5AA" w14:textId="77777777" w:rsidR="00A61307" w:rsidRPr="00B059D3" w:rsidRDefault="00A61307" w:rsidP="00F1008A">
      <w:pPr>
        <w:rPr>
          <w:lang w:val="cs-CZ"/>
        </w:rPr>
      </w:pPr>
    </w:p>
    <w:p w14:paraId="560EC487" w14:textId="77777777" w:rsidR="0042075D" w:rsidRPr="00B059D3" w:rsidRDefault="0042075D">
      <w:pPr>
        <w:rPr>
          <w:b/>
          <w:caps/>
          <w:sz w:val="28"/>
          <w:lang w:val="cs-CZ"/>
        </w:rPr>
      </w:pPr>
      <w:r w:rsidRPr="00B059D3">
        <w:rPr>
          <w:lang w:val="cs-CZ"/>
        </w:rPr>
        <w:br w:type="page"/>
      </w:r>
    </w:p>
    <w:p w14:paraId="0F964A9C" w14:textId="08F81929" w:rsidR="00A61307" w:rsidRPr="00B059D3" w:rsidRDefault="00C67859" w:rsidP="00C14FC5">
      <w:pPr>
        <w:pStyle w:val="Nadpis1mimoobsah"/>
        <w:rPr>
          <w:lang w:val="cs-CZ"/>
        </w:rPr>
      </w:pPr>
      <w:r w:rsidRPr="00B059D3">
        <w:rPr>
          <w:lang w:val="cs-CZ"/>
        </w:rPr>
        <w:lastRenderedPageBreak/>
        <w:t>Obsah</w:t>
      </w:r>
    </w:p>
    <w:p w14:paraId="2E8B58AF" w14:textId="397A46BD" w:rsidR="00EA00D4" w:rsidRDefault="00BA5AD9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r w:rsidRPr="00B059D3">
        <w:rPr>
          <w:b/>
          <w:bCs/>
          <w:lang w:val="cs-CZ"/>
        </w:rPr>
        <w:fldChar w:fldCharType="begin"/>
      </w:r>
      <w:r w:rsidRPr="00B059D3">
        <w:rPr>
          <w:b/>
          <w:bCs/>
          <w:lang w:val="cs-CZ"/>
        </w:rPr>
        <w:instrText xml:space="preserve"> TOC \o "1-3" \h \z \u </w:instrText>
      </w:r>
      <w:r w:rsidRPr="00B059D3">
        <w:rPr>
          <w:b/>
          <w:bCs/>
          <w:lang w:val="cs-CZ"/>
        </w:rPr>
        <w:fldChar w:fldCharType="separate"/>
      </w:r>
      <w:hyperlink w:anchor="_Toc146618245" w:history="1">
        <w:r w:rsidR="00EA00D4" w:rsidRPr="00203019">
          <w:rPr>
            <w:rStyle w:val="Hypertextovodkaz"/>
            <w:noProof/>
            <w:lang w:val="cs-CZ"/>
          </w:rPr>
          <w:t>1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Úvod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_Toc146618245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4</w:t>
        </w:r>
        <w:r w:rsidR="00EA00D4">
          <w:rPr>
            <w:noProof/>
            <w:webHidden/>
          </w:rPr>
          <w:fldChar w:fldCharType="end"/>
        </w:r>
      </w:hyperlink>
    </w:p>
    <w:p w14:paraId="32D5FEE7" w14:textId="74CB6F92" w:rsidR="00EA00D4" w:rsidRDefault="004E671B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hyperlink w:anchor="_Toc146618246" w:history="1">
        <w:r w:rsidR="00EA00D4" w:rsidRPr="00203019">
          <w:rPr>
            <w:rStyle w:val="Hypertextovodkaz"/>
            <w:noProof/>
            <w:lang w:val="cs-CZ"/>
          </w:rPr>
          <w:t>2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Aplikovatelné a Odkazované dokumenty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_Toc146618246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5</w:t>
        </w:r>
        <w:r w:rsidR="00EA00D4">
          <w:rPr>
            <w:noProof/>
            <w:webHidden/>
          </w:rPr>
          <w:fldChar w:fldCharType="end"/>
        </w:r>
      </w:hyperlink>
    </w:p>
    <w:p w14:paraId="56A0A8C7" w14:textId="7BF5FE30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47" w:history="1">
        <w:r w:rsidR="00EA00D4" w:rsidRPr="00203019">
          <w:rPr>
            <w:rStyle w:val="Hypertextovodkaz"/>
            <w:noProof/>
            <w:lang w:val="cs-CZ"/>
          </w:rPr>
          <w:t>2.1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Seznam aplikovatelných dokumentů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_Toc146618247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5</w:t>
        </w:r>
        <w:r w:rsidR="00EA00D4">
          <w:rPr>
            <w:noProof/>
            <w:webHidden/>
          </w:rPr>
          <w:fldChar w:fldCharType="end"/>
        </w:r>
      </w:hyperlink>
    </w:p>
    <w:p w14:paraId="6C77B15B" w14:textId="635A67B4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48" w:history="1">
        <w:r w:rsidR="00EA00D4" w:rsidRPr="00203019">
          <w:rPr>
            <w:rStyle w:val="Hypertextovodkaz"/>
            <w:noProof/>
            <w:lang w:val="cs-CZ"/>
          </w:rPr>
          <w:t>2.2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Seznam odkazovaných dokumentů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_Toc146618248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5</w:t>
        </w:r>
        <w:r w:rsidR="00EA00D4">
          <w:rPr>
            <w:noProof/>
            <w:webHidden/>
          </w:rPr>
          <w:fldChar w:fldCharType="end"/>
        </w:r>
      </w:hyperlink>
    </w:p>
    <w:p w14:paraId="46DBF2CF" w14:textId="3B5D7D29" w:rsidR="00EA00D4" w:rsidRDefault="004E671B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hyperlink w:anchor="_Toc146618249" w:history="1">
        <w:r w:rsidR="00EA00D4" w:rsidRPr="00203019">
          <w:rPr>
            <w:rStyle w:val="Hypertextovodkaz"/>
            <w:noProof/>
            <w:lang w:val="cs-CZ"/>
          </w:rPr>
          <w:t>3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Definice a seznam zkratek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_Toc146618249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6</w:t>
        </w:r>
        <w:r w:rsidR="00EA00D4">
          <w:rPr>
            <w:noProof/>
            <w:webHidden/>
          </w:rPr>
          <w:fldChar w:fldCharType="end"/>
        </w:r>
      </w:hyperlink>
    </w:p>
    <w:p w14:paraId="7EFEC7B0" w14:textId="5E1F2D47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50" w:history="1">
        <w:r w:rsidR="00EA00D4" w:rsidRPr="00203019">
          <w:rPr>
            <w:rStyle w:val="Hypertextovodkaz"/>
            <w:noProof/>
            <w:lang w:val="cs-CZ"/>
          </w:rPr>
          <w:t>3.1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Definice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_Toc146618250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6</w:t>
        </w:r>
        <w:r w:rsidR="00EA00D4">
          <w:rPr>
            <w:noProof/>
            <w:webHidden/>
          </w:rPr>
          <w:fldChar w:fldCharType="end"/>
        </w:r>
      </w:hyperlink>
    </w:p>
    <w:p w14:paraId="0F3F98A3" w14:textId="7D2B5EE2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51" w:history="1">
        <w:r w:rsidR="00EA00D4" w:rsidRPr="00203019">
          <w:rPr>
            <w:rStyle w:val="Hypertextovodkaz"/>
            <w:noProof/>
            <w:lang w:val="cs-CZ"/>
          </w:rPr>
          <w:t>3.2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Psaní čísel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_Toc146618251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6</w:t>
        </w:r>
        <w:r w:rsidR="00EA00D4">
          <w:rPr>
            <w:noProof/>
            <w:webHidden/>
          </w:rPr>
          <w:fldChar w:fldCharType="end"/>
        </w:r>
      </w:hyperlink>
    </w:p>
    <w:p w14:paraId="15CF55B2" w14:textId="5AAD9508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52" w:history="1">
        <w:r w:rsidR="00EA00D4" w:rsidRPr="00203019">
          <w:rPr>
            <w:rStyle w:val="Hypertextovodkaz"/>
            <w:noProof/>
            <w:lang w:val="cs-CZ"/>
          </w:rPr>
          <w:t>3.3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Jednotky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_Toc146618252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6</w:t>
        </w:r>
        <w:r w:rsidR="00EA00D4">
          <w:rPr>
            <w:noProof/>
            <w:webHidden/>
          </w:rPr>
          <w:fldChar w:fldCharType="end"/>
        </w:r>
      </w:hyperlink>
    </w:p>
    <w:p w14:paraId="4E175525" w14:textId="4E484BC9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53" w:history="1">
        <w:r w:rsidR="00EA00D4" w:rsidRPr="00203019">
          <w:rPr>
            <w:rStyle w:val="Hypertextovodkaz"/>
            <w:noProof/>
            <w:lang w:val="cs-CZ"/>
          </w:rPr>
          <w:t>3.4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Zkratky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_Toc146618253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6</w:t>
        </w:r>
        <w:r w:rsidR="00EA00D4">
          <w:rPr>
            <w:noProof/>
            <w:webHidden/>
          </w:rPr>
          <w:fldChar w:fldCharType="end"/>
        </w:r>
      </w:hyperlink>
    </w:p>
    <w:p w14:paraId="702A5138" w14:textId="18571490" w:rsidR="00EA00D4" w:rsidRDefault="004E671B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hyperlink w:anchor="_Toc146618254" w:history="1">
        <w:r w:rsidR="00EA00D4" w:rsidRPr="00203019">
          <w:rPr>
            <w:rStyle w:val="Hypertextovodkaz"/>
            <w:noProof/>
            <w:lang w:val="cs-CZ"/>
          </w:rPr>
          <w:t>4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Představení projektu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_Toc146618254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7</w:t>
        </w:r>
        <w:r w:rsidR="00EA00D4">
          <w:rPr>
            <w:noProof/>
            <w:webHidden/>
          </w:rPr>
          <w:fldChar w:fldCharType="end"/>
        </w:r>
      </w:hyperlink>
    </w:p>
    <w:p w14:paraId="227AB6F3" w14:textId="4BAED217" w:rsidR="00EA00D4" w:rsidRDefault="004E671B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hyperlink w:anchor="_Toc146618255" w:history="1">
        <w:r w:rsidR="00EA00D4" w:rsidRPr="00203019">
          <w:rPr>
            <w:rStyle w:val="Hypertextovodkaz"/>
            <w:noProof/>
            <w:lang w:val="cs-CZ"/>
          </w:rPr>
          <w:t>5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Plán vývoje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_Toc146618255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8</w:t>
        </w:r>
        <w:r w:rsidR="00EA00D4">
          <w:rPr>
            <w:noProof/>
            <w:webHidden/>
          </w:rPr>
          <w:fldChar w:fldCharType="end"/>
        </w:r>
      </w:hyperlink>
    </w:p>
    <w:p w14:paraId="58C94771" w14:textId="4D1D79C4" w:rsidR="00EA00D4" w:rsidRDefault="004E671B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hyperlink w:anchor="_Toc146618256" w:history="1">
        <w:r w:rsidR="00EA00D4" w:rsidRPr="00203019">
          <w:rPr>
            <w:rStyle w:val="Hypertextovodkaz"/>
            <w:noProof/>
            <w:lang w:val="cs-CZ"/>
          </w:rPr>
          <w:t>6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Popis Návrhu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_Toc146618256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9</w:t>
        </w:r>
        <w:r w:rsidR="00EA00D4">
          <w:rPr>
            <w:noProof/>
            <w:webHidden/>
          </w:rPr>
          <w:fldChar w:fldCharType="end"/>
        </w:r>
      </w:hyperlink>
    </w:p>
    <w:p w14:paraId="3CC6989C" w14:textId="66227B82" w:rsidR="00EA00D4" w:rsidRDefault="004E671B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hyperlink w:anchor="_Toc146618257" w:history="1">
        <w:r w:rsidR="00EA00D4" w:rsidRPr="00203019">
          <w:rPr>
            <w:rStyle w:val="Hypertextovodkaz"/>
            <w:noProof/>
            <w:lang w:val="cs-CZ"/>
          </w:rPr>
          <w:t>7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Verifikační Plán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_Toc146618257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10</w:t>
        </w:r>
        <w:r w:rsidR="00EA00D4">
          <w:rPr>
            <w:noProof/>
            <w:webHidden/>
          </w:rPr>
          <w:fldChar w:fldCharType="end"/>
        </w:r>
      </w:hyperlink>
    </w:p>
    <w:p w14:paraId="29D97B5B" w14:textId="65E33BBD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58" w:history="1">
        <w:r w:rsidR="00EA00D4" w:rsidRPr="00203019">
          <w:rPr>
            <w:rStyle w:val="Hypertextovodkaz"/>
            <w:noProof/>
            <w:lang w:val="cs-CZ"/>
          </w:rPr>
          <w:t>7.1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Verifikační matice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_Toc146618258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10</w:t>
        </w:r>
        <w:r w:rsidR="00EA00D4">
          <w:rPr>
            <w:noProof/>
            <w:webHidden/>
          </w:rPr>
          <w:fldChar w:fldCharType="end"/>
        </w:r>
      </w:hyperlink>
    </w:p>
    <w:p w14:paraId="175E0E01" w14:textId="6F7D0C77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59" w:history="1">
        <w:r w:rsidR="00EA00D4" w:rsidRPr="00203019">
          <w:rPr>
            <w:rStyle w:val="Hypertextovodkaz"/>
            <w:noProof/>
            <w:lang w:val="cs-CZ"/>
          </w:rPr>
          <w:t>7.2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Popis verifikačního prostředí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_Toc146618259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10</w:t>
        </w:r>
        <w:r w:rsidR="00EA00D4">
          <w:rPr>
            <w:noProof/>
            <w:webHidden/>
          </w:rPr>
          <w:fldChar w:fldCharType="end"/>
        </w:r>
      </w:hyperlink>
    </w:p>
    <w:p w14:paraId="0E4BFBD5" w14:textId="0E37EB81" w:rsidR="00EA00D4" w:rsidRDefault="004E671B">
      <w:pPr>
        <w:pStyle w:val="Obsah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60" w:history="1">
        <w:r w:rsidR="00EA00D4" w:rsidRPr="00203019">
          <w:rPr>
            <w:rStyle w:val="Hypertextovodkaz"/>
            <w:noProof/>
            <w:lang w:val="cs-CZ"/>
          </w:rPr>
          <w:t>7.3</w:t>
        </w:r>
        <w:r w:rsidR="00EA00D4">
          <w:rPr>
            <w:rFonts w:asciiTheme="minorHAnsi" w:eastAsiaTheme="minorEastAsia" w:hAnsiTheme="minorHAnsi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Verifikační testy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_Toc146618260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11</w:t>
        </w:r>
        <w:r w:rsidR="00EA00D4">
          <w:rPr>
            <w:noProof/>
            <w:webHidden/>
          </w:rPr>
          <w:fldChar w:fldCharType="end"/>
        </w:r>
      </w:hyperlink>
    </w:p>
    <w:p w14:paraId="1408C817" w14:textId="6DDF1375" w:rsidR="00EA00D4" w:rsidRDefault="004E671B">
      <w:pPr>
        <w:pStyle w:val="Obsah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caps w:val="0"/>
          <w:noProof/>
          <w:lang w:val="cs-CZ" w:eastAsia="cs-CZ"/>
        </w:rPr>
      </w:pPr>
      <w:hyperlink w:anchor="_Toc146618261" w:history="1">
        <w:r w:rsidR="00EA00D4" w:rsidRPr="00203019">
          <w:rPr>
            <w:rStyle w:val="Hypertextovodkaz"/>
            <w:noProof/>
            <w:lang w:val="cs-CZ"/>
          </w:rPr>
          <w:t>8</w:t>
        </w:r>
        <w:r w:rsidR="00EA00D4">
          <w:rPr>
            <w:rFonts w:asciiTheme="minorHAnsi" w:eastAsiaTheme="minorEastAsia" w:hAnsiTheme="minorHAnsi"/>
            <w:caps w:val="0"/>
            <w:noProof/>
            <w:lang w:val="cs-CZ" w:eastAsia="cs-CZ"/>
          </w:rPr>
          <w:tab/>
        </w:r>
        <w:r w:rsidR="00EA00D4" w:rsidRPr="00203019">
          <w:rPr>
            <w:rStyle w:val="Hypertextovodkaz"/>
            <w:noProof/>
            <w:lang w:val="cs-CZ"/>
          </w:rPr>
          <w:t>Výsledky implementace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_Toc146618261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13</w:t>
        </w:r>
        <w:r w:rsidR="00EA00D4">
          <w:rPr>
            <w:noProof/>
            <w:webHidden/>
          </w:rPr>
          <w:fldChar w:fldCharType="end"/>
        </w:r>
      </w:hyperlink>
    </w:p>
    <w:p w14:paraId="4992DD99" w14:textId="67E74693" w:rsidR="0084088B" w:rsidRPr="00B059D3" w:rsidRDefault="00BA5AD9" w:rsidP="00C87986">
      <w:pPr>
        <w:rPr>
          <w:lang w:val="cs-CZ"/>
        </w:rPr>
      </w:pPr>
      <w:r w:rsidRPr="00B059D3">
        <w:rPr>
          <w:lang w:val="cs-CZ"/>
        </w:rPr>
        <w:fldChar w:fldCharType="end"/>
      </w:r>
    </w:p>
    <w:p w14:paraId="224C0C74" w14:textId="1E03D9B5" w:rsidR="0084088B" w:rsidRPr="00B059D3" w:rsidRDefault="00142511" w:rsidP="00C14FC5">
      <w:pPr>
        <w:pStyle w:val="Nadpis1mimoobsah"/>
        <w:rPr>
          <w:lang w:val="cs-CZ"/>
        </w:rPr>
      </w:pPr>
      <w:r>
        <w:rPr>
          <w:lang w:val="cs-CZ"/>
        </w:rPr>
        <w:t>Seznam Obrázků</w:t>
      </w:r>
    </w:p>
    <w:p w14:paraId="3820A8EE" w14:textId="0AC80581" w:rsidR="00EA00D4" w:rsidRDefault="0042075D">
      <w:pPr>
        <w:pStyle w:val="Seznamobrzk"/>
        <w:tabs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TOC \f F \h \z \c "Figure" </w:instrText>
      </w:r>
      <w:r w:rsidRPr="00B059D3">
        <w:rPr>
          <w:lang w:val="cs-CZ"/>
        </w:rPr>
        <w:fldChar w:fldCharType="separate"/>
      </w:r>
      <w:hyperlink w:anchor="_Toc146618262" w:history="1">
        <w:r w:rsidR="00EA00D4" w:rsidRPr="00B75B3A">
          <w:rPr>
            <w:rStyle w:val="Hypertextovodkaz"/>
            <w:noProof/>
            <w:lang w:val="cs-CZ"/>
          </w:rPr>
          <w:t>Obrázek 4</w:t>
        </w:r>
        <w:r w:rsidR="00EA00D4" w:rsidRPr="00B75B3A">
          <w:rPr>
            <w:rStyle w:val="Hypertextovodkaz"/>
            <w:noProof/>
            <w:lang w:val="cs-CZ"/>
          </w:rPr>
          <w:noBreakHyphen/>
          <w:t>1 Blokové schéma AAU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_Toc146618262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7</w:t>
        </w:r>
        <w:r w:rsidR="00EA00D4">
          <w:rPr>
            <w:noProof/>
            <w:webHidden/>
          </w:rPr>
          <w:fldChar w:fldCharType="end"/>
        </w:r>
      </w:hyperlink>
    </w:p>
    <w:p w14:paraId="57FD7E10" w14:textId="7C13DBE4" w:rsidR="00EA00D4" w:rsidRDefault="004E671B">
      <w:pPr>
        <w:pStyle w:val="Seznamobrzk"/>
        <w:tabs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63" w:history="1">
        <w:r w:rsidR="00EA00D4" w:rsidRPr="00B75B3A">
          <w:rPr>
            <w:rStyle w:val="Hypertextovodkaz"/>
            <w:noProof/>
            <w:lang w:val="cs-CZ"/>
          </w:rPr>
          <w:t>Obrázek 5</w:t>
        </w:r>
        <w:r w:rsidR="00EA00D4" w:rsidRPr="00B75B3A">
          <w:rPr>
            <w:rStyle w:val="Hypertextovodkaz"/>
            <w:noProof/>
            <w:lang w:val="cs-CZ"/>
          </w:rPr>
          <w:noBreakHyphen/>
          <w:t>1 Vývojový diagram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_Toc146618263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8</w:t>
        </w:r>
        <w:r w:rsidR="00EA00D4">
          <w:rPr>
            <w:noProof/>
            <w:webHidden/>
          </w:rPr>
          <w:fldChar w:fldCharType="end"/>
        </w:r>
      </w:hyperlink>
    </w:p>
    <w:p w14:paraId="32DA1038" w14:textId="6067F29E" w:rsidR="00EA00D4" w:rsidRDefault="004E671B">
      <w:pPr>
        <w:pStyle w:val="Seznamobrzk"/>
        <w:tabs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64" w:history="1">
        <w:r w:rsidR="00EA00D4" w:rsidRPr="00B75B3A">
          <w:rPr>
            <w:rStyle w:val="Hypertextovodkaz"/>
            <w:noProof/>
            <w:lang w:val="cs-CZ"/>
          </w:rPr>
          <w:t>Obrázek 4</w:t>
        </w:r>
        <w:r w:rsidR="00EA00D4" w:rsidRPr="00B75B3A">
          <w:rPr>
            <w:rStyle w:val="Hypertextovodkaz"/>
            <w:noProof/>
            <w:lang w:val="cs-CZ"/>
          </w:rPr>
          <w:noBreakHyphen/>
          <w:t>1 Blokové schéma pomocné aritmetické jednotky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_Toc146618264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9</w:t>
        </w:r>
        <w:r w:rsidR="00EA00D4">
          <w:rPr>
            <w:noProof/>
            <w:webHidden/>
          </w:rPr>
          <w:fldChar w:fldCharType="end"/>
        </w:r>
      </w:hyperlink>
    </w:p>
    <w:p w14:paraId="72ACF71A" w14:textId="0B1E106B" w:rsidR="00EA00D4" w:rsidRDefault="004E671B">
      <w:pPr>
        <w:pStyle w:val="Seznamobrzk"/>
        <w:tabs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65" w:history="1">
        <w:r w:rsidR="00EA00D4" w:rsidRPr="00B75B3A">
          <w:rPr>
            <w:rStyle w:val="Hypertextovodkaz"/>
            <w:noProof/>
            <w:lang w:val="cs-CZ"/>
          </w:rPr>
          <w:t>Obrázek 4</w:t>
        </w:r>
        <w:r w:rsidR="00EA00D4" w:rsidRPr="00B75B3A">
          <w:rPr>
            <w:rStyle w:val="Hypertextovodkaz"/>
            <w:noProof/>
            <w:lang w:val="cs-CZ"/>
          </w:rPr>
          <w:noBreakHyphen/>
          <w:t>1 Blokové schéma verifikačního prostředí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_Toc146618265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10</w:t>
        </w:r>
        <w:r w:rsidR="00EA00D4">
          <w:rPr>
            <w:noProof/>
            <w:webHidden/>
          </w:rPr>
          <w:fldChar w:fldCharType="end"/>
        </w:r>
      </w:hyperlink>
    </w:p>
    <w:p w14:paraId="73AD4176" w14:textId="45ADD066" w:rsidR="0042075D" w:rsidRPr="00B059D3" w:rsidRDefault="0042075D" w:rsidP="00C87986">
      <w:pPr>
        <w:rPr>
          <w:lang w:val="cs-CZ"/>
        </w:rPr>
      </w:pPr>
      <w:r w:rsidRPr="00B059D3">
        <w:rPr>
          <w:lang w:val="cs-CZ"/>
        </w:rPr>
        <w:fldChar w:fldCharType="end"/>
      </w:r>
    </w:p>
    <w:p w14:paraId="58B552F6" w14:textId="2D39588B" w:rsidR="0084088B" w:rsidRPr="00B059D3" w:rsidRDefault="00142511" w:rsidP="00C14FC5">
      <w:pPr>
        <w:pStyle w:val="Nadpis1mimoobsah"/>
        <w:rPr>
          <w:lang w:val="cs-CZ"/>
        </w:rPr>
      </w:pPr>
      <w:r>
        <w:rPr>
          <w:lang w:val="cs-CZ"/>
        </w:rPr>
        <w:t>Seznam Tabulek</w:t>
      </w:r>
    </w:p>
    <w:p w14:paraId="24A2E4D6" w14:textId="37E4ADAC" w:rsidR="00EA00D4" w:rsidRDefault="0084088B">
      <w:pPr>
        <w:pStyle w:val="Seznamobrzk"/>
        <w:tabs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TOC \h \z \c "Table" </w:instrText>
      </w:r>
      <w:r w:rsidRPr="00B059D3">
        <w:rPr>
          <w:lang w:val="cs-CZ"/>
        </w:rPr>
        <w:fldChar w:fldCharType="separate"/>
      </w:r>
      <w:hyperlink w:anchor="_Toc146618266" w:history="1">
        <w:r w:rsidR="00EA00D4" w:rsidRPr="00510A54">
          <w:rPr>
            <w:rStyle w:val="Hypertextovodkaz"/>
            <w:noProof/>
            <w:lang w:val="cs-CZ"/>
          </w:rPr>
          <w:t>Table 2</w:t>
        </w:r>
        <w:r w:rsidR="00EA00D4" w:rsidRPr="00510A54">
          <w:rPr>
            <w:rStyle w:val="Hypertextovodkaz"/>
            <w:noProof/>
            <w:lang w:val="cs-CZ"/>
          </w:rPr>
          <w:noBreakHyphen/>
          <w:t>1 Seznam aplikovatelných dokumentů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_Toc146618266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5</w:t>
        </w:r>
        <w:r w:rsidR="00EA00D4">
          <w:rPr>
            <w:noProof/>
            <w:webHidden/>
          </w:rPr>
          <w:fldChar w:fldCharType="end"/>
        </w:r>
      </w:hyperlink>
    </w:p>
    <w:p w14:paraId="1831B000" w14:textId="3383F0B6" w:rsidR="00EA00D4" w:rsidRDefault="004E671B">
      <w:pPr>
        <w:pStyle w:val="Seznamobrzk"/>
        <w:tabs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67" w:history="1">
        <w:r w:rsidR="00EA00D4" w:rsidRPr="00510A54">
          <w:rPr>
            <w:rStyle w:val="Hypertextovodkaz"/>
            <w:noProof/>
            <w:lang w:val="cs-CZ"/>
          </w:rPr>
          <w:t>Table 2</w:t>
        </w:r>
        <w:r w:rsidR="00EA00D4" w:rsidRPr="00510A54">
          <w:rPr>
            <w:rStyle w:val="Hypertextovodkaz"/>
            <w:noProof/>
            <w:lang w:val="cs-CZ"/>
          </w:rPr>
          <w:noBreakHyphen/>
          <w:t>2 Seznam odkazovaných dokumentů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_Toc146618267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5</w:t>
        </w:r>
        <w:r w:rsidR="00EA00D4">
          <w:rPr>
            <w:noProof/>
            <w:webHidden/>
          </w:rPr>
          <w:fldChar w:fldCharType="end"/>
        </w:r>
      </w:hyperlink>
    </w:p>
    <w:p w14:paraId="4539A3B3" w14:textId="6AB07DB8" w:rsidR="00EA00D4" w:rsidRDefault="004E671B">
      <w:pPr>
        <w:pStyle w:val="Seznamobrzk"/>
        <w:tabs>
          <w:tab w:val="right" w:leader="dot" w:pos="9628"/>
        </w:tabs>
        <w:rPr>
          <w:rFonts w:asciiTheme="minorHAnsi" w:eastAsiaTheme="minorEastAsia" w:hAnsiTheme="minorHAnsi"/>
          <w:noProof/>
          <w:lang w:val="cs-CZ" w:eastAsia="cs-CZ"/>
        </w:rPr>
      </w:pPr>
      <w:hyperlink w:anchor="_Toc146618268" w:history="1">
        <w:r w:rsidR="00EA00D4" w:rsidRPr="00510A54">
          <w:rPr>
            <w:rStyle w:val="Hypertextovodkaz"/>
            <w:noProof/>
            <w:lang w:val="cs-CZ"/>
          </w:rPr>
          <w:t>Table 2</w:t>
        </w:r>
        <w:r w:rsidR="00EA00D4" w:rsidRPr="00510A54">
          <w:rPr>
            <w:rStyle w:val="Hypertextovodkaz"/>
            <w:noProof/>
            <w:lang w:val="cs-CZ"/>
          </w:rPr>
          <w:noBreakHyphen/>
          <w:t>2 Verifikační matice</w:t>
        </w:r>
        <w:r w:rsidR="00EA00D4">
          <w:rPr>
            <w:noProof/>
            <w:webHidden/>
          </w:rPr>
          <w:tab/>
        </w:r>
        <w:r w:rsidR="00EA00D4">
          <w:rPr>
            <w:noProof/>
            <w:webHidden/>
          </w:rPr>
          <w:fldChar w:fldCharType="begin"/>
        </w:r>
        <w:r w:rsidR="00EA00D4">
          <w:rPr>
            <w:noProof/>
            <w:webHidden/>
          </w:rPr>
          <w:instrText xml:space="preserve"> PAGEREF _Toc146618268 \h </w:instrText>
        </w:r>
        <w:r w:rsidR="00EA00D4">
          <w:rPr>
            <w:noProof/>
            <w:webHidden/>
          </w:rPr>
        </w:r>
        <w:r w:rsidR="00EA00D4">
          <w:rPr>
            <w:noProof/>
            <w:webHidden/>
          </w:rPr>
          <w:fldChar w:fldCharType="separate"/>
        </w:r>
        <w:r w:rsidR="00EA00D4">
          <w:rPr>
            <w:noProof/>
            <w:webHidden/>
          </w:rPr>
          <w:t>10</w:t>
        </w:r>
        <w:r w:rsidR="00EA00D4">
          <w:rPr>
            <w:noProof/>
            <w:webHidden/>
          </w:rPr>
          <w:fldChar w:fldCharType="end"/>
        </w:r>
      </w:hyperlink>
    </w:p>
    <w:p w14:paraId="1E4C5D8C" w14:textId="71FD7C9F" w:rsidR="0084088B" w:rsidRPr="00B059D3" w:rsidRDefault="0084088B" w:rsidP="0084088B">
      <w:pPr>
        <w:pStyle w:val="Text"/>
        <w:rPr>
          <w:lang w:val="cs-CZ"/>
        </w:rPr>
      </w:pPr>
      <w:r w:rsidRPr="00B059D3">
        <w:rPr>
          <w:lang w:val="cs-CZ"/>
        </w:rPr>
        <w:fldChar w:fldCharType="end"/>
      </w:r>
    </w:p>
    <w:p w14:paraId="72AD7C6D" w14:textId="77777777" w:rsidR="0042075D" w:rsidRPr="00B059D3" w:rsidRDefault="0042075D">
      <w:pPr>
        <w:rPr>
          <w:rFonts w:eastAsiaTheme="majorEastAsia" w:cs="Arial"/>
          <w:b/>
          <w:bCs/>
          <w:caps/>
          <w:sz w:val="28"/>
          <w:szCs w:val="28"/>
          <w:lang w:val="cs-CZ"/>
        </w:rPr>
      </w:pPr>
      <w:r w:rsidRPr="00B059D3">
        <w:rPr>
          <w:lang w:val="cs-CZ"/>
        </w:rPr>
        <w:br w:type="page"/>
      </w:r>
    </w:p>
    <w:p w14:paraId="048B6720" w14:textId="476C0197" w:rsidR="0042075D" w:rsidRDefault="00C67859" w:rsidP="0042075D">
      <w:pPr>
        <w:pStyle w:val="Nadpis1"/>
        <w:rPr>
          <w:lang w:val="cs-CZ"/>
        </w:rPr>
      </w:pPr>
      <w:bookmarkStart w:id="0" w:name="_Toc146618245"/>
      <w:r w:rsidRPr="00B059D3">
        <w:rPr>
          <w:lang w:val="cs-CZ"/>
        </w:rPr>
        <w:lastRenderedPageBreak/>
        <w:t>Úvod</w:t>
      </w:r>
      <w:bookmarkEnd w:id="0"/>
    </w:p>
    <w:p w14:paraId="1585C81D" w14:textId="63430CC6" w:rsidR="002732E9" w:rsidRDefault="002732E9" w:rsidP="002732E9">
      <w:pPr>
        <w:pStyle w:val="Text"/>
        <w:rPr>
          <w:lang w:val="cs-CZ"/>
        </w:rPr>
      </w:pPr>
      <w:r>
        <w:rPr>
          <w:lang w:val="cs-CZ"/>
        </w:rPr>
        <w:t>Tento dokument slouží jako závěrečná zpráva semestrálního projektu z předmětu BPC-NDI a shrnuje postup prací provedených v rámci semestrálního projektu, popis výsledného návrhu, způsob verifikace splnění požadavků kladených na návrh a výsledky dosažené při referenční implementaci do zvoleného obvodu FPGA.</w:t>
      </w:r>
    </w:p>
    <w:p w14:paraId="1E4DE631" w14:textId="2D84AC9C" w:rsidR="00102A83" w:rsidRDefault="00102A83" w:rsidP="002732E9">
      <w:pPr>
        <w:pStyle w:val="Text"/>
        <w:rPr>
          <w:lang w:val="cs-CZ"/>
        </w:rPr>
      </w:pPr>
    </w:p>
    <w:p w14:paraId="55DEA919" w14:textId="55F010EC" w:rsidR="00102A83" w:rsidRPr="00102A83" w:rsidRDefault="00102A83" w:rsidP="002732E9">
      <w:pPr>
        <w:pStyle w:val="Text"/>
        <w:rPr>
          <w:i/>
          <w:iCs/>
          <w:lang w:val="cs-CZ"/>
        </w:rPr>
      </w:pPr>
      <w:r>
        <w:rPr>
          <w:i/>
          <w:iCs/>
          <w:lang w:val="cs-CZ"/>
        </w:rPr>
        <w:t>Text psaný kurzívou je stručný návod, co by v každé kapitole mělo být uvedeno. V závěrečné zprávě tento text nebude.</w:t>
      </w:r>
    </w:p>
    <w:p w14:paraId="202CD9A8" w14:textId="0454AB99" w:rsidR="0042075D" w:rsidRPr="00B059D3" w:rsidRDefault="00DC6793" w:rsidP="0042075D">
      <w:pPr>
        <w:pStyle w:val="Nadpis1"/>
        <w:rPr>
          <w:lang w:val="cs-CZ"/>
        </w:rPr>
      </w:pPr>
      <w:bookmarkStart w:id="1" w:name="_Toc146618246"/>
      <w:r w:rsidRPr="00B059D3">
        <w:rPr>
          <w:lang w:val="cs-CZ"/>
        </w:rPr>
        <w:lastRenderedPageBreak/>
        <w:t>Aplikovatelné a Odkazované dokumenty</w:t>
      </w:r>
      <w:bookmarkEnd w:id="1"/>
    </w:p>
    <w:p w14:paraId="0996CD43" w14:textId="750449F3" w:rsidR="00DC6793" w:rsidRPr="00B059D3" w:rsidRDefault="00DC6793" w:rsidP="0042075D">
      <w:pPr>
        <w:pStyle w:val="Text"/>
        <w:rPr>
          <w:lang w:val="cs-CZ"/>
        </w:rPr>
      </w:pPr>
      <w:r w:rsidRPr="00B059D3">
        <w:rPr>
          <w:lang w:val="cs-CZ"/>
        </w:rPr>
        <w:t>Všechny dokumenty sloužící jako zadávací dokumentace nebo odkazované v tomto textu jsou uvedeny v tabulkách dole. Pokud není známá přesná verze, je použito datum vydání dokumentu (měsíc/rok). V případě že není známé ani datum vydání, je jako verze uvedena hodnota 0.</w:t>
      </w:r>
    </w:p>
    <w:p w14:paraId="38E3281D" w14:textId="59704F70" w:rsidR="0042075D" w:rsidRPr="00A436C2" w:rsidRDefault="00A436C2" w:rsidP="0042075D">
      <w:pPr>
        <w:pStyle w:val="Nadpis2"/>
        <w:rPr>
          <w:lang w:val="cs-CZ"/>
        </w:rPr>
      </w:pPr>
      <w:bookmarkStart w:id="2" w:name="_Toc146618247"/>
      <w:r>
        <w:rPr>
          <w:lang w:val="cs-CZ"/>
        </w:rPr>
        <w:t>Seznam a</w:t>
      </w:r>
      <w:r w:rsidR="00DC6793" w:rsidRPr="00B059D3">
        <w:rPr>
          <w:lang w:val="cs-CZ"/>
        </w:rPr>
        <w:t>plikovateln</w:t>
      </w:r>
      <w:r>
        <w:rPr>
          <w:lang w:val="cs-CZ"/>
        </w:rPr>
        <w:t>ých</w:t>
      </w:r>
      <w:r w:rsidR="00DC6793" w:rsidRPr="00B059D3">
        <w:rPr>
          <w:lang w:val="cs-CZ"/>
        </w:rPr>
        <w:t xml:space="preserve"> dokument</w:t>
      </w:r>
      <w:r>
        <w:rPr>
          <w:lang w:val="cs-CZ"/>
        </w:rPr>
        <w:t>ů</w:t>
      </w:r>
      <w:bookmarkStart w:id="3" w:name="_Hlk497380693"/>
      <w:bookmarkEnd w:id="2"/>
    </w:p>
    <w:tbl>
      <w:tblPr>
        <w:tblStyle w:val="Tabulka"/>
        <w:tblpPr w:leftFromText="141" w:rightFromText="141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811"/>
        <w:gridCol w:w="103"/>
        <w:gridCol w:w="4473"/>
        <w:gridCol w:w="2740"/>
        <w:gridCol w:w="707"/>
        <w:gridCol w:w="804"/>
      </w:tblGrid>
      <w:tr w:rsidR="00DC6793" w:rsidRPr="00B059D3" w14:paraId="1C158170" w14:textId="77777777" w:rsidTr="00786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tcBorders>
              <w:left w:val="nil"/>
              <w:right w:val="nil"/>
            </w:tcBorders>
          </w:tcPr>
          <w:p w14:paraId="7D86BD4B" w14:textId="7CEB05DE" w:rsidR="00786DBF" w:rsidRPr="00B059D3" w:rsidRDefault="00786DBF" w:rsidP="00025C35">
            <w:pPr>
              <w:rPr>
                <w:lang w:val="cs-CZ"/>
              </w:rPr>
            </w:pPr>
            <w:r w:rsidRPr="00B059D3">
              <w:rPr>
                <w:lang w:val="cs-CZ"/>
              </w:rPr>
              <w:t>Ref</w:t>
            </w:r>
            <w:r w:rsidR="003C0207">
              <w:rPr>
                <w:lang w:val="cs-CZ"/>
              </w:rPr>
              <w:t>.</w:t>
            </w:r>
          </w:p>
        </w:tc>
        <w:tc>
          <w:tcPr>
            <w:tcW w:w="4732" w:type="dxa"/>
            <w:gridSpan w:val="2"/>
            <w:tcBorders>
              <w:left w:val="nil"/>
              <w:right w:val="nil"/>
            </w:tcBorders>
          </w:tcPr>
          <w:p w14:paraId="3518E181" w14:textId="62A45DAB" w:rsidR="00786DBF" w:rsidRPr="00B059D3" w:rsidRDefault="00DC6793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Název</w:t>
            </w:r>
          </w:p>
        </w:tc>
        <w:tc>
          <w:tcPr>
            <w:tcW w:w="2796" w:type="dxa"/>
            <w:tcBorders>
              <w:left w:val="nil"/>
              <w:right w:val="nil"/>
            </w:tcBorders>
          </w:tcPr>
          <w:p w14:paraId="168FE410" w14:textId="5FC20653" w:rsidR="00786DBF" w:rsidRPr="00B059D3" w:rsidRDefault="00DC6793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Číslo dokumentu</w:t>
            </w:r>
          </w:p>
        </w:tc>
        <w:tc>
          <w:tcPr>
            <w:tcW w:w="727" w:type="dxa"/>
            <w:tcBorders>
              <w:left w:val="nil"/>
              <w:right w:val="nil"/>
            </w:tcBorders>
          </w:tcPr>
          <w:p w14:paraId="292CF741" w14:textId="6279FBBC" w:rsidR="00786DBF" w:rsidRPr="00B059D3" w:rsidRDefault="00786DBF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</w:tcPr>
          <w:p w14:paraId="3D16505B" w14:textId="5849D51A" w:rsidR="00786DBF" w:rsidRPr="00B059D3" w:rsidRDefault="00DC6793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Verze</w:t>
            </w:r>
          </w:p>
        </w:tc>
      </w:tr>
      <w:tr w:rsidR="00786DBF" w:rsidRPr="00B059D3" w14:paraId="58683177" w14:textId="77777777" w:rsidTr="0078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  <w:gridSpan w:val="2"/>
            <w:tcBorders>
              <w:left w:val="nil"/>
              <w:right w:val="nil"/>
            </w:tcBorders>
          </w:tcPr>
          <w:p w14:paraId="00135905" w14:textId="77777777" w:rsidR="00786DBF" w:rsidRPr="00B059D3" w:rsidRDefault="00786DBF" w:rsidP="00025C35">
            <w:pPr>
              <w:pStyle w:val="Text"/>
              <w:numPr>
                <w:ilvl w:val="0"/>
                <w:numId w:val="12"/>
              </w:numPr>
              <w:tabs>
                <w:tab w:val="left" w:pos="873"/>
                <w:tab w:val="left" w:pos="6096"/>
                <w:tab w:val="left" w:pos="8789"/>
              </w:tabs>
              <w:rPr>
                <w:lang w:val="cs-CZ"/>
              </w:rPr>
            </w:pPr>
            <w:bookmarkStart w:id="4" w:name="_Ref497004092"/>
          </w:p>
        </w:tc>
        <w:bookmarkEnd w:id="4"/>
        <w:tc>
          <w:tcPr>
            <w:tcW w:w="4626" w:type="dxa"/>
            <w:tcBorders>
              <w:left w:val="nil"/>
              <w:right w:val="nil"/>
            </w:tcBorders>
          </w:tcPr>
          <w:p w14:paraId="014AB231" w14:textId="48DFC186" w:rsidR="00786DBF" w:rsidRPr="00B059D3" w:rsidRDefault="00786DBF" w:rsidP="004347E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2796" w:type="dxa"/>
            <w:tcBorders>
              <w:left w:val="nil"/>
              <w:right w:val="nil"/>
            </w:tcBorders>
          </w:tcPr>
          <w:p w14:paraId="29A2BD12" w14:textId="77777777" w:rsidR="00786DBF" w:rsidRPr="00B059D3" w:rsidRDefault="00786DBF" w:rsidP="00025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727" w:type="dxa"/>
            <w:tcBorders>
              <w:left w:val="nil"/>
              <w:right w:val="nil"/>
            </w:tcBorders>
          </w:tcPr>
          <w:p w14:paraId="633C36AB" w14:textId="77777777" w:rsidR="00786DBF" w:rsidRPr="00B059D3" w:rsidRDefault="00786DBF" w:rsidP="00025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</w:tcPr>
          <w:p w14:paraId="180A2633" w14:textId="77777777" w:rsidR="00786DBF" w:rsidRPr="00B059D3" w:rsidRDefault="00786DBF" w:rsidP="00025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</w:tr>
      <w:tr w:rsidR="00786DBF" w:rsidRPr="00B059D3" w14:paraId="7511CFDD" w14:textId="77777777" w:rsidTr="0078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  <w:gridSpan w:val="2"/>
            <w:tcBorders>
              <w:left w:val="nil"/>
              <w:right w:val="nil"/>
            </w:tcBorders>
          </w:tcPr>
          <w:p w14:paraId="303E9240" w14:textId="77777777" w:rsidR="00786DBF" w:rsidRPr="00B059D3" w:rsidRDefault="00786DBF" w:rsidP="00025C35">
            <w:pPr>
              <w:pStyle w:val="Text"/>
              <w:numPr>
                <w:ilvl w:val="0"/>
                <w:numId w:val="12"/>
              </w:numPr>
              <w:tabs>
                <w:tab w:val="left" w:pos="873"/>
                <w:tab w:val="left" w:pos="6096"/>
                <w:tab w:val="left" w:pos="8789"/>
              </w:tabs>
              <w:rPr>
                <w:lang w:val="cs-CZ"/>
              </w:rPr>
            </w:pPr>
          </w:p>
        </w:tc>
        <w:tc>
          <w:tcPr>
            <w:tcW w:w="4626" w:type="dxa"/>
            <w:tcBorders>
              <w:left w:val="nil"/>
              <w:right w:val="nil"/>
            </w:tcBorders>
          </w:tcPr>
          <w:p w14:paraId="6B7D69EE" w14:textId="77777777" w:rsidR="00786DBF" w:rsidRPr="00B059D3" w:rsidRDefault="00786DBF" w:rsidP="004347EA">
            <w:pPr>
              <w:pStyle w:val="Text"/>
              <w:tabs>
                <w:tab w:val="left" w:pos="873"/>
                <w:tab w:val="left" w:pos="6096"/>
                <w:tab w:val="left" w:pos="878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2796" w:type="dxa"/>
            <w:tcBorders>
              <w:left w:val="nil"/>
              <w:right w:val="nil"/>
            </w:tcBorders>
          </w:tcPr>
          <w:p w14:paraId="4555B0A5" w14:textId="77777777" w:rsidR="00786DBF" w:rsidRPr="00B059D3" w:rsidRDefault="00786DBF" w:rsidP="00025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727" w:type="dxa"/>
            <w:tcBorders>
              <w:left w:val="nil"/>
              <w:right w:val="nil"/>
            </w:tcBorders>
          </w:tcPr>
          <w:p w14:paraId="0366740D" w14:textId="77777777" w:rsidR="00786DBF" w:rsidRPr="00B059D3" w:rsidRDefault="00786DBF" w:rsidP="00025C3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</w:tcPr>
          <w:p w14:paraId="0C7EBC7D" w14:textId="77777777" w:rsidR="00786DBF" w:rsidRPr="00B059D3" w:rsidRDefault="00786DBF" w:rsidP="00025C35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</w:tr>
    </w:tbl>
    <w:p w14:paraId="476043ED" w14:textId="33EE70F6" w:rsidR="0042075D" w:rsidRPr="00B059D3" w:rsidRDefault="0042075D" w:rsidP="0042075D">
      <w:pPr>
        <w:pStyle w:val="Titulek"/>
        <w:rPr>
          <w:lang w:val="cs-CZ"/>
        </w:rPr>
      </w:pPr>
      <w:bookmarkStart w:id="5" w:name="_Toc146618266"/>
      <w:r w:rsidRPr="00B059D3">
        <w:rPr>
          <w:lang w:val="cs-CZ"/>
        </w:rPr>
        <w:t xml:space="preserve">Table </w:t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STYLEREF 1 \s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2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noBreakHyphen/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SEQ Table \* ARABIC \s 1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1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t xml:space="preserve"> </w:t>
      </w:r>
      <w:r w:rsidR="001166AD">
        <w:rPr>
          <w:lang w:val="cs-CZ"/>
        </w:rPr>
        <w:t>Seznam aplikovatelných dokumentů</w:t>
      </w:r>
      <w:bookmarkEnd w:id="5"/>
    </w:p>
    <w:p w14:paraId="421DB28D" w14:textId="16E49AAB" w:rsidR="0042075D" w:rsidRPr="00A436C2" w:rsidRDefault="00A436C2" w:rsidP="0042075D">
      <w:pPr>
        <w:pStyle w:val="Nadpis2"/>
        <w:rPr>
          <w:lang w:val="cs-CZ"/>
        </w:rPr>
      </w:pPr>
      <w:bookmarkStart w:id="6" w:name="_Toc146618248"/>
      <w:r>
        <w:rPr>
          <w:lang w:val="cs-CZ"/>
        </w:rPr>
        <w:t>Seznam o</w:t>
      </w:r>
      <w:r w:rsidR="00DC6793" w:rsidRPr="00B059D3">
        <w:rPr>
          <w:lang w:val="cs-CZ"/>
        </w:rPr>
        <w:t>dkazovan</w:t>
      </w:r>
      <w:r>
        <w:rPr>
          <w:lang w:val="cs-CZ"/>
        </w:rPr>
        <w:t>ých</w:t>
      </w:r>
      <w:r w:rsidR="00DC6793" w:rsidRPr="00B059D3">
        <w:rPr>
          <w:lang w:val="cs-CZ"/>
        </w:rPr>
        <w:t xml:space="preserve"> dokument</w:t>
      </w:r>
      <w:r>
        <w:rPr>
          <w:lang w:val="cs-CZ"/>
        </w:rPr>
        <w:t>ů</w:t>
      </w:r>
      <w:bookmarkEnd w:id="6"/>
    </w:p>
    <w:tbl>
      <w:tblPr>
        <w:tblStyle w:val="Tabulka"/>
        <w:tblpPr w:leftFromText="141" w:rightFromText="141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811"/>
        <w:gridCol w:w="103"/>
        <w:gridCol w:w="4473"/>
        <w:gridCol w:w="2740"/>
        <w:gridCol w:w="707"/>
        <w:gridCol w:w="804"/>
      </w:tblGrid>
      <w:tr w:rsidR="00786DBF" w:rsidRPr="00B059D3" w14:paraId="6A455C79" w14:textId="77777777" w:rsidTr="00786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tcBorders>
              <w:left w:val="nil"/>
              <w:right w:val="nil"/>
            </w:tcBorders>
          </w:tcPr>
          <w:p w14:paraId="08579A20" w14:textId="71690478" w:rsidR="00786DBF" w:rsidRPr="00B059D3" w:rsidRDefault="00786DBF" w:rsidP="00025C35">
            <w:pPr>
              <w:rPr>
                <w:lang w:val="cs-CZ"/>
              </w:rPr>
            </w:pPr>
            <w:r w:rsidRPr="00B059D3">
              <w:rPr>
                <w:lang w:val="cs-CZ"/>
              </w:rPr>
              <w:t>Ref</w:t>
            </w:r>
            <w:r w:rsidR="003C0207">
              <w:rPr>
                <w:lang w:val="cs-CZ"/>
              </w:rPr>
              <w:t>.</w:t>
            </w:r>
          </w:p>
        </w:tc>
        <w:tc>
          <w:tcPr>
            <w:tcW w:w="4732" w:type="dxa"/>
            <w:gridSpan w:val="2"/>
            <w:tcBorders>
              <w:left w:val="nil"/>
              <w:right w:val="nil"/>
            </w:tcBorders>
          </w:tcPr>
          <w:p w14:paraId="23C07B5E" w14:textId="30D205F2" w:rsidR="00786DBF" w:rsidRPr="00B059D3" w:rsidRDefault="003C0207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Název</w:t>
            </w:r>
          </w:p>
        </w:tc>
        <w:tc>
          <w:tcPr>
            <w:tcW w:w="2796" w:type="dxa"/>
            <w:tcBorders>
              <w:left w:val="nil"/>
              <w:right w:val="nil"/>
            </w:tcBorders>
          </w:tcPr>
          <w:p w14:paraId="2A499267" w14:textId="1654B697" w:rsidR="00786DBF" w:rsidRPr="00B059D3" w:rsidRDefault="003C0207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Číslo dokumentu</w:t>
            </w:r>
          </w:p>
        </w:tc>
        <w:tc>
          <w:tcPr>
            <w:tcW w:w="727" w:type="dxa"/>
            <w:tcBorders>
              <w:left w:val="nil"/>
              <w:right w:val="nil"/>
            </w:tcBorders>
          </w:tcPr>
          <w:p w14:paraId="6382374F" w14:textId="25D1B47D" w:rsidR="00786DBF" w:rsidRPr="00B059D3" w:rsidRDefault="00786DBF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</w:tcPr>
          <w:p w14:paraId="1590ACE4" w14:textId="0BF5BE89" w:rsidR="00786DBF" w:rsidRPr="00B059D3" w:rsidRDefault="003C0207" w:rsidP="00025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Verze</w:t>
            </w:r>
          </w:p>
        </w:tc>
      </w:tr>
      <w:tr w:rsidR="00786DBF" w:rsidRPr="00B059D3" w14:paraId="2848FAC7" w14:textId="77777777" w:rsidTr="0078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  <w:gridSpan w:val="2"/>
            <w:tcBorders>
              <w:left w:val="nil"/>
              <w:right w:val="nil"/>
            </w:tcBorders>
          </w:tcPr>
          <w:p w14:paraId="01F99043" w14:textId="77777777" w:rsidR="00786DBF" w:rsidRPr="00B059D3" w:rsidRDefault="00786DBF" w:rsidP="00786DBF">
            <w:pPr>
              <w:pStyle w:val="Text"/>
              <w:numPr>
                <w:ilvl w:val="0"/>
                <w:numId w:val="13"/>
              </w:numPr>
              <w:tabs>
                <w:tab w:val="left" w:pos="873"/>
                <w:tab w:val="left" w:pos="6096"/>
                <w:tab w:val="left" w:pos="8789"/>
              </w:tabs>
              <w:rPr>
                <w:lang w:val="cs-CZ"/>
              </w:rPr>
            </w:pPr>
          </w:p>
        </w:tc>
        <w:tc>
          <w:tcPr>
            <w:tcW w:w="4626" w:type="dxa"/>
            <w:tcBorders>
              <w:left w:val="nil"/>
              <w:right w:val="nil"/>
            </w:tcBorders>
          </w:tcPr>
          <w:p w14:paraId="5E2008F2" w14:textId="77777777" w:rsidR="00786DBF" w:rsidRPr="00B059D3" w:rsidRDefault="00786DBF" w:rsidP="00786DBF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2796" w:type="dxa"/>
            <w:tcBorders>
              <w:left w:val="nil"/>
              <w:right w:val="nil"/>
            </w:tcBorders>
          </w:tcPr>
          <w:p w14:paraId="0E040502" w14:textId="77777777" w:rsidR="00786DBF" w:rsidRPr="00B059D3" w:rsidRDefault="00786DBF" w:rsidP="0078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727" w:type="dxa"/>
            <w:tcBorders>
              <w:left w:val="nil"/>
              <w:right w:val="nil"/>
            </w:tcBorders>
          </w:tcPr>
          <w:p w14:paraId="4B40E715" w14:textId="77777777" w:rsidR="00786DBF" w:rsidRPr="00B059D3" w:rsidRDefault="00786DBF" w:rsidP="0078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</w:tcPr>
          <w:p w14:paraId="13EDE3CD" w14:textId="77777777" w:rsidR="00786DBF" w:rsidRPr="00B059D3" w:rsidRDefault="00786DBF" w:rsidP="0078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</w:tr>
      <w:tr w:rsidR="00786DBF" w:rsidRPr="00B059D3" w14:paraId="435C5318" w14:textId="77777777" w:rsidTr="0078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  <w:gridSpan w:val="2"/>
            <w:tcBorders>
              <w:left w:val="nil"/>
              <w:right w:val="nil"/>
            </w:tcBorders>
          </w:tcPr>
          <w:p w14:paraId="12C96CD4" w14:textId="77777777" w:rsidR="00786DBF" w:rsidRPr="00B059D3" w:rsidRDefault="00786DBF" w:rsidP="00786DBF">
            <w:pPr>
              <w:pStyle w:val="Text"/>
              <w:numPr>
                <w:ilvl w:val="0"/>
                <w:numId w:val="13"/>
              </w:numPr>
              <w:tabs>
                <w:tab w:val="left" w:pos="873"/>
                <w:tab w:val="left" w:pos="6096"/>
                <w:tab w:val="left" w:pos="8789"/>
              </w:tabs>
              <w:ind w:left="0" w:firstLine="0"/>
              <w:rPr>
                <w:lang w:val="cs-CZ"/>
              </w:rPr>
            </w:pPr>
          </w:p>
        </w:tc>
        <w:tc>
          <w:tcPr>
            <w:tcW w:w="4626" w:type="dxa"/>
            <w:tcBorders>
              <w:left w:val="nil"/>
              <w:right w:val="nil"/>
            </w:tcBorders>
          </w:tcPr>
          <w:p w14:paraId="5460ADE6" w14:textId="77777777" w:rsidR="00786DBF" w:rsidRPr="00B059D3" w:rsidRDefault="00786DBF" w:rsidP="00786DBF">
            <w:pPr>
              <w:pStyle w:val="Text"/>
              <w:tabs>
                <w:tab w:val="left" w:pos="873"/>
                <w:tab w:val="left" w:pos="6096"/>
                <w:tab w:val="left" w:pos="878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2796" w:type="dxa"/>
            <w:tcBorders>
              <w:left w:val="nil"/>
              <w:right w:val="nil"/>
            </w:tcBorders>
          </w:tcPr>
          <w:p w14:paraId="1BFC22D4" w14:textId="77777777" w:rsidR="00786DBF" w:rsidRPr="00B059D3" w:rsidRDefault="00786DBF" w:rsidP="00786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727" w:type="dxa"/>
            <w:tcBorders>
              <w:left w:val="nil"/>
              <w:right w:val="nil"/>
            </w:tcBorders>
          </w:tcPr>
          <w:p w14:paraId="32D0E36D" w14:textId="77777777" w:rsidR="00786DBF" w:rsidRPr="00B059D3" w:rsidRDefault="00786DBF" w:rsidP="00786DB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</w:tcPr>
          <w:p w14:paraId="12B1A039" w14:textId="77777777" w:rsidR="00786DBF" w:rsidRPr="00B059D3" w:rsidRDefault="00786DBF" w:rsidP="00786DBF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</w:tr>
    </w:tbl>
    <w:p w14:paraId="0E19EA4E" w14:textId="6B66D09B" w:rsidR="002F5C49" w:rsidRPr="00B059D3" w:rsidRDefault="0042075D" w:rsidP="002F5C49">
      <w:pPr>
        <w:pStyle w:val="Titulek"/>
        <w:rPr>
          <w:lang w:val="cs-CZ"/>
        </w:rPr>
      </w:pPr>
      <w:bookmarkStart w:id="7" w:name="_Toc146618267"/>
      <w:r w:rsidRPr="00B059D3">
        <w:rPr>
          <w:lang w:val="cs-CZ"/>
        </w:rPr>
        <w:t xml:space="preserve">Table </w:t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STYLEREF 1 \s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2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noBreakHyphen/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SEQ Table \* ARABIC \s 1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2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t xml:space="preserve"> </w:t>
      </w:r>
      <w:bookmarkEnd w:id="3"/>
      <w:r w:rsidR="001166AD">
        <w:rPr>
          <w:lang w:val="cs-CZ"/>
        </w:rPr>
        <w:t>Seznam odkazovaných dokumentů</w:t>
      </w:r>
      <w:bookmarkEnd w:id="7"/>
    </w:p>
    <w:p w14:paraId="793B3E08" w14:textId="12BABF80" w:rsidR="00786DBF" w:rsidRPr="00B059D3" w:rsidRDefault="00786DBF" w:rsidP="00786DBF">
      <w:pPr>
        <w:pStyle w:val="Text"/>
        <w:rPr>
          <w:lang w:val="cs-CZ"/>
        </w:rPr>
      </w:pPr>
    </w:p>
    <w:p w14:paraId="70C7AD58" w14:textId="48CFB44B" w:rsidR="0042075D" w:rsidRPr="00B059D3" w:rsidRDefault="00C67859" w:rsidP="0042075D">
      <w:pPr>
        <w:pStyle w:val="Nadpis1"/>
        <w:rPr>
          <w:lang w:val="cs-CZ"/>
        </w:rPr>
      </w:pPr>
      <w:bookmarkStart w:id="8" w:name="_Toc146618249"/>
      <w:bookmarkStart w:id="9" w:name="_Hlk497381702"/>
      <w:r w:rsidRPr="00B059D3">
        <w:rPr>
          <w:lang w:val="cs-CZ"/>
        </w:rPr>
        <w:lastRenderedPageBreak/>
        <w:t>Definice a seznam zkratek</w:t>
      </w:r>
      <w:bookmarkEnd w:id="8"/>
    </w:p>
    <w:p w14:paraId="63447277" w14:textId="1703581D" w:rsidR="00375BD9" w:rsidRPr="00913D14" w:rsidRDefault="00375BD9" w:rsidP="00375BD9">
      <w:pPr>
        <w:pStyle w:val="Text"/>
        <w:rPr>
          <w:i/>
          <w:lang w:val="cs-CZ"/>
        </w:rPr>
      </w:pPr>
      <w:r w:rsidRPr="00913D14">
        <w:rPr>
          <w:i/>
          <w:lang w:val="cs-CZ"/>
        </w:rPr>
        <w:t>Formální část dokumentu</w:t>
      </w:r>
      <w:r w:rsidR="00C76DBA" w:rsidRPr="00913D14">
        <w:rPr>
          <w:i/>
          <w:lang w:val="cs-CZ"/>
        </w:rPr>
        <w:t>, doporučujeme inspirovat se obsahem podobné kapitoly ve specifikaci požadavků.</w:t>
      </w:r>
    </w:p>
    <w:p w14:paraId="3751ED4C" w14:textId="7A3EEFBE" w:rsidR="0042075D" w:rsidRPr="00B059D3" w:rsidRDefault="00DC6793" w:rsidP="00A75942">
      <w:pPr>
        <w:pStyle w:val="Nadpis2"/>
        <w:rPr>
          <w:lang w:val="cs-CZ"/>
        </w:rPr>
      </w:pPr>
      <w:bookmarkStart w:id="10" w:name="_Toc146618250"/>
      <w:r w:rsidRPr="00B059D3">
        <w:rPr>
          <w:lang w:val="cs-CZ"/>
        </w:rPr>
        <w:t>Definice</w:t>
      </w:r>
      <w:bookmarkEnd w:id="10"/>
    </w:p>
    <w:p w14:paraId="5B804674" w14:textId="73CFBCDF" w:rsidR="00375BD9" w:rsidRPr="00913D14" w:rsidRDefault="00913D14" w:rsidP="00375BD9">
      <w:pPr>
        <w:pStyle w:val="Text"/>
        <w:rPr>
          <w:i/>
          <w:lang w:val="cs-CZ"/>
        </w:rPr>
      </w:pPr>
      <w:r>
        <w:rPr>
          <w:i/>
          <w:lang w:val="cs-CZ"/>
        </w:rPr>
        <w:t>Cokoliv je třeba definovat.</w:t>
      </w:r>
    </w:p>
    <w:p w14:paraId="717C0578" w14:textId="3548A72B" w:rsidR="00332B47" w:rsidRPr="00B059D3" w:rsidRDefault="00DC6793" w:rsidP="00A75942">
      <w:pPr>
        <w:pStyle w:val="Nadpis2"/>
        <w:rPr>
          <w:lang w:val="cs-CZ"/>
        </w:rPr>
      </w:pPr>
      <w:bookmarkStart w:id="11" w:name="_Toc146618251"/>
      <w:r w:rsidRPr="00B059D3">
        <w:rPr>
          <w:lang w:val="cs-CZ"/>
        </w:rPr>
        <w:t>Psaní čísel</w:t>
      </w:r>
      <w:bookmarkEnd w:id="11"/>
    </w:p>
    <w:p w14:paraId="3BF51E93" w14:textId="3EC86C46" w:rsidR="00375BD9" w:rsidRPr="00913D14" w:rsidRDefault="00375BD9" w:rsidP="00375BD9">
      <w:pPr>
        <w:pStyle w:val="Text"/>
        <w:rPr>
          <w:i/>
          <w:lang w:val="cs-CZ"/>
        </w:rPr>
      </w:pPr>
      <w:r w:rsidRPr="00913D14">
        <w:rPr>
          <w:i/>
          <w:lang w:val="cs-CZ"/>
        </w:rPr>
        <w:t>Formát zápisu čísel.</w:t>
      </w:r>
    </w:p>
    <w:p w14:paraId="48AD36A5" w14:textId="5DBCAF45" w:rsidR="00CC1B42" w:rsidRPr="00B059D3" w:rsidRDefault="00C67859" w:rsidP="00CC1B42">
      <w:pPr>
        <w:pStyle w:val="Nadpis2"/>
        <w:rPr>
          <w:lang w:val="cs-CZ"/>
        </w:rPr>
      </w:pPr>
      <w:bookmarkStart w:id="12" w:name="_Toc146618252"/>
      <w:r w:rsidRPr="00B059D3">
        <w:rPr>
          <w:lang w:val="cs-CZ"/>
        </w:rPr>
        <w:t>Jednotky</w:t>
      </w:r>
      <w:bookmarkEnd w:id="12"/>
    </w:p>
    <w:p w14:paraId="28A987A5" w14:textId="18EA054D" w:rsidR="00CC1B42" w:rsidRPr="00B059D3" w:rsidRDefault="00DC6793" w:rsidP="00CC1B42">
      <w:pPr>
        <w:pStyle w:val="Text"/>
        <w:rPr>
          <w:strike/>
          <w:highlight w:val="yellow"/>
          <w:lang w:val="cs-CZ"/>
        </w:rPr>
      </w:pPr>
      <w:r w:rsidRPr="00B059D3">
        <w:rPr>
          <w:lang w:val="cs-CZ"/>
        </w:rPr>
        <w:t>Pouze jednotky ze soustavy SI jsou použity</w:t>
      </w:r>
      <w:r w:rsidR="00375BD9" w:rsidRPr="00B059D3">
        <w:rPr>
          <w:lang w:val="cs-CZ"/>
        </w:rPr>
        <w:t xml:space="preserve"> v textu</w:t>
      </w:r>
      <w:r w:rsidRPr="00B059D3">
        <w:rPr>
          <w:lang w:val="cs-CZ"/>
        </w:rPr>
        <w:t>.</w:t>
      </w:r>
      <w:r w:rsidR="00CC1B42" w:rsidRPr="00B059D3">
        <w:rPr>
          <w:lang w:val="cs-CZ"/>
        </w:rPr>
        <w:t xml:space="preserve"> </w:t>
      </w:r>
    </w:p>
    <w:p w14:paraId="4B883CF7" w14:textId="49490B7E" w:rsidR="0042075D" w:rsidRPr="00B059D3" w:rsidRDefault="00DC6793" w:rsidP="00A75942">
      <w:pPr>
        <w:pStyle w:val="Nadpis2"/>
        <w:rPr>
          <w:lang w:val="cs-CZ"/>
        </w:rPr>
      </w:pPr>
      <w:bookmarkStart w:id="13" w:name="_Toc146618253"/>
      <w:r w:rsidRPr="00B059D3">
        <w:rPr>
          <w:lang w:val="cs-CZ"/>
        </w:rPr>
        <w:t>Zkratky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1716"/>
        <w:gridCol w:w="7922"/>
      </w:tblGrid>
      <w:tr w:rsidR="0042075D" w:rsidRPr="00B059D3" w14:paraId="0CFA60EA" w14:textId="77777777" w:rsidTr="00332B47">
        <w:tc>
          <w:tcPr>
            <w:tcW w:w="1716" w:type="dxa"/>
            <w:shd w:val="clear" w:color="auto" w:fill="auto"/>
          </w:tcPr>
          <w:p w14:paraId="4497A7EC" w14:textId="74C754FC" w:rsidR="0042075D" w:rsidRPr="00B059D3" w:rsidRDefault="00041E0B" w:rsidP="0042075D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>AAU</w:t>
            </w:r>
          </w:p>
        </w:tc>
        <w:tc>
          <w:tcPr>
            <w:tcW w:w="7922" w:type="dxa"/>
            <w:shd w:val="clear" w:color="auto" w:fill="auto"/>
          </w:tcPr>
          <w:p w14:paraId="0911DA8F" w14:textId="6818E25F" w:rsidR="0042075D" w:rsidRPr="00B059D3" w:rsidRDefault="00041E0B" w:rsidP="0042075D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>Auxiliary Arithmetic Unit</w:t>
            </w:r>
          </w:p>
        </w:tc>
      </w:tr>
      <w:tr w:rsidR="0085404B" w:rsidRPr="00B059D3" w14:paraId="0EB365E2" w14:textId="77777777" w:rsidTr="00332B47">
        <w:tc>
          <w:tcPr>
            <w:tcW w:w="1716" w:type="dxa"/>
            <w:shd w:val="clear" w:color="auto" w:fill="auto"/>
          </w:tcPr>
          <w:p w14:paraId="74DF1E25" w14:textId="56C8B0D4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  <w:tc>
          <w:tcPr>
            <w:tcW w:w="7922" w:type="dxa"/>
            <w:shd w:val="clear" w:color="auto" w:fill="auto"/>
          </w:tcPr>
          <w:p w14:paraId="2E946A01" w14:textId="528516CE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</w:tr>
      <w:tr w:rsidR="0085404B" w:rsidRPr="00B059D3" w14:paraId="3F94F9F8" w14:textId="77777777" w:rsidTr="00332B47">
        <w:tc>
          <w:tcPr>
            <w:tcW w:w="1716" w:type="dxa"/>
            <w:shd w:val="clear" w:color="auto" w:fill="auto"/>
          </w:tcPr>
          <w:p w14:paraId="13584773" w14:textId="648C3A50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  <w:tc>
          <w:tcPr>
            <w:tcW w:w="7922" w:type="dxa"/>
            <w:shd w:val="clear" w:color="auto" w:fill="auto"/>
          </w:tcPr>
          <w:p w14:paraId="3CB9D108" w14:textId="6FE94F18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</w:tr>
      <w:tr w:rsidR="0085404B" w:rsidRPr="00B059D3" w14:paraId="51C3DC5C" w14:textId="77777777" w:rsidTr="00332B47">
        <w:tc>
          <w:tcPr>
            <w:tcW w:w="1716" w:type="dxa"/>
            <w:shd w:val="clear" w:color="auto" w:fill="auto"/>
          </w:tcPr>
          <w:p w14:paraId="0CB292BE" w14:textId="627A30DD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  <w:tc>
          <w:tcPr>
            <w:tcW w:w="7922" w:type="dxa"/>
            <w:shd w:val="clear" w:color="auto" w:fill="auto"/>
          </w:tcPr>
          <w:p w14:paraId="39B4378D" w14:textId="72A5ECCC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</w:tr>
      <w:tr w:rsidR="0085404B" w:rsidRPr="00B059D3" w14:paraId="0D659AD5" w14:textId="77777777" w:rsidTr="00332B47">
        <w:tc>
          <w:tcPr>
            <w:tcW w:w="1716" w:type="dxa"/>
            <w:shd w:val="clear" w:color="auto" w:fill="auto"/>
          </w:tcPr>
          <w:p w14:paraId="21D01232" w14:textId="77777777" w:rsidR="0085404B" w:rsidRPr="00B059D3" w:rsidRDefault="0085404B" w:rsidP="0085404B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>TBC</w:t>
            </w:r>
          </w:p>
        </w:tc>
        <w:tc>
          <w:tcPr>
            <w:tcW w:w="7922" w:type="dxa"/>
            <w:shd w:val="clear" w:color="auto" w:fill="auto"/>
          </w:tcPr>
          <w:p w14:paraId="4656DCE8" w14:textId="77777777" w:rsidR="0085404B" w:rsidRPr="00B059D3" w:rsidRDefault="0085404B" w:rsidP="0085404B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>To Be Confirmed</w:t>
            </w:r>
          </w:p>
        </w:tc>
      </w:tr>
      <w:tr w:rsidR="0085404B" w:rsidRPr="00B059D3" w14:paraId="1818036D" w14:textId="77777777" w:rsidTr="00332B47">
        <w:tc>
          <w:tcPr>
            <w:tcW w:w="1716" w:type="dxa"/>
            <w:shd w:val="clear" w:color="auto" w:fill="auto"/>
          </w:tcPr>
          <w:p w14:paraId="0DF19C19" w14:textId="77777777" w:rsidR="0085404B" w:rsidRPr="00B059D3" w:rsidRDefault="0085404B" w:rsidP="0085404B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>TBD</w:t>
            </w:r>
          </w:p>
        </w:tc>
        <w:tc>
          <w:tcPr>
            <w:tcW w:w="7922" w:type="dxa"/>
            <w:shd w:val="clear" w:color="auto" w:fill="auto"/>
          </w:tcPr>
          <w:p w14:paraId="08FE1FD6" w14:textId="130FCF23" w:rsidR="0085404B" w:rsidRPr="00B059D3" w:rsidRDefault="0085404B" w:rsidP="0085404B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 xml:space="preserve">To Be </w:t>
            </w:r>
            <w:r w:rsidR="00041E0B" w:rsidRPr="00B059D3">
              <w:rPr>
                <w:lang w:val="cs-CZ"/>
              </w:rPr>
              <w:t>Defined</w:t>
            </w:r>
          </w:p>
        </w:tc>
      </w:tr>
      <w:tr w:rsidR="0085404B" w:rsidRPr="00B059D3" w14:paraId="13D20D88" w14:textId="77777777" w:rsidTr="00332B47">
        <w:tc>
          <w:tcPr>
            <w:tcW w:w="1716" w:type="dxa"/>
            <w:shd w:val="clear" w:color="auto" w:fill="auto"/>
          </w:tcPr>
          <w:p w14:paraId="1527BE71" w14:textId="370F9B25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  <w:tc>
          <w:tcPr>
            <w:tcW w:w="7922" w:type="dxa"/>
            <w:shd w:val="clear" w:color="auto" w:fill="auto"/>
          </w:tcPr>
          <w:p w14:paraId="30C1BF3B" w14:textId="0DB6C0D0" w:rsidR="0085404B" w:rsidRPr="00B059D3" w:rsidRDefault="0085404B" w:rsidP="0085404B">
            <w:pPr>
              <w:pStyle w:val="Bezmezer"/>
              <w:rPr>
                <w:lang w:val="cs-CZ"/>
              </w:rPr>
            </w:pPr>
          </w:p>
        </w:tc>
      </w:tr>
      <w:tr w:rsidR="0085404B" w:rsidRPr="00B059D3" w14:paraId="2DFC1ECB" w14:textId="77777777" w:rsidTr="00332B47">
        <w:tc>
          <w:tcPr>
            <w:tcW w:w="1716" w:type="dxa"/>
            <w:shd w:val="clear" w:color="auto" w:fill="auto"/>
          </w:tcPr>
          <w:p w14:paraId="7C5DDEBD" w14:textId="77777777" w:rsidR="0085404B" w:rsidRPr="00B059D3" w:rsidRDefault="0085404B" w:rsidP="0085404B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  <w:tc>
          <w:tcPr>
            <w:tcW w:w="7922" w:type="dxa"/>
            <w:shd w:val="clear" w:color="auto" w:fill="auto"/>
          </w:tcPr>
          <w:p w14:paraId="3836EBAD" w14:textId="77777777" w:rsidR="0085404B" w:rsidRPr="00B059D3" w:rsidRDefault="0085404B" w:rsidP="0085404B">
            <w:pPr>
              <w:pStyle w:val="Bezmezer"/>
              <w:rPr>
                <w:lang w:val="cs-CZ"/>
              </w:rPr>
            </w:pPr>
            <w:r w:rsidRPr="00B059D3">
              <w:rPr>
                <w:lang w:val="cs-CZ"/>
              </w:rPr>
              <w:t>-</w:t>
            </w:r>
          </w:p>
        </w:tc>
      </w:tr>
    </w:tbl>
    <w:p w14:paraId="3C362E82" w14:textId="77777777" w:rsidR="0042075D" w:rsidRPr="00B059D3" w:rsidRDefault="0042075D" w:rsidP="0042075D">
      <w:pPr>
        <w:pStyle w:val="Text"/>
        <w:rPr>
          <w:lang w:val="cs-CZ"/>
        </w:rPr>
      </w:pPr>
    </w:p>
    <w:p w14:paraId="6CA31359" w14:textId="6B75FF1B" w:rsidR="0042075D" w:rsidRPr="00B059D3" w:rsidRDefault="00C67859" w:rsidP="0042075D">
      <w:pPr>
        <w:pStyle w:val="Nadpis1"/>
        <w:rPr>
          <w:lang w:val="cs-CZ"/>
        </w:rPr>
      </w:pPr>
      <w:bookmarkStart w:id="14" w:name="_Toc146618254"/>
      <w:bookmarkEnd w:id="9"/>
      <w:r w:rsidRPr="00B059D3">
        <w:rPr>
          <w:lang w:val="cs-CZ"/>
        </w:rPr>
        <w:lastRenderedPageBreak/>
        <w:t>Pře</w:t>
      </w:r>
      <w:r w:rsidR="00BC5B67" w:rsidRPr="00B059D3">
        <w:rPr>
          <w:lang w:val="cs-CZ"/>
        </w:rPr>
        <w:t>dstavení projektu</w:t>
      </w:r>
      <w:bookmarkEnd w:id="14"/>
    </w:p>
    <w:p w14:paraId="5C0AC8BC" w14:textId="4A8E9D36" w:rsidR="008A3BE0" w:rsidRPr="00A55E95" w:rsidRDefault="00BC5B67" w:rsidP="00375BD9">
      <w:pPr>
        <w:pStyle w:val="Text"/>
        <w:rPr>
          <w:i/>
          <w:lang w:val="cs-CZ"/>
        </w:rPr>
      </w:pPr>
      <w:r w:rsidRPr="00A55E95">
        <w:rPr>
          <w:i/>
          <w:lang w:val="cs-CZ"/>
        </w:rPr>
        <w:t>Stručné představení projektu a co je cílem práce. V podstatě zadání vlastními slovy, lze vycházet z představení projektu ve specifikaci.</w:t>
      </w:r>
    </w:p>
    <w:p w14:paraId="5240CFB0" w14:textId="77777777" w:rsidR="00830E3B" w:rsidRPr="00B059D3" w:rsidRDefault="00830E3B" w:rsidP="00830E3B">
      <w:pPr>
        <w:pStyle w:val="Text"/>
        <w:rPr>
          <w:lang w:val="cs-CZ"/>
        </w:rPr>
      </w:pPr>
    </w:p>
    <w:p w14:paraId="28932B9B" w14:textId="09B035D8" w:rsidR="0042075D" w:rsidRPr="00B059D3" w:rsidRDefault="0088141C" w:rsidP="0042075D">
      <w:pPr>
        <w:pStyle w:val="Obrzek"/>
      </w:pPr>
      <w:r w:rsidRPr="00B059D3">
        <w:object w:dxaOrig="3870" w:dyaOrig="2476" w14:anchorId="6B146A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9pt;height:2in" o:ole="">
            <v:imagedata r:id="rId9" o:title=""/>
          </v:shape>
          <o:OLEObject Type="Embed" ProgID="Visio.Drawing.15" ShapeID="_x0000_i1025" DrawAspect="Content" ObjectID="_1788162584" r:id="rId10"/>
        </w:object>
      </w:r>
    </w:p>
    <w:p w14:paraId="11091230" w14:textId="21CF1A09" w:rsidR="00C14FC5" w:rsidRPr="00B059D3" w:rsidRDefault="004F0582" w:rsidP="0088141C">
      <w:pPr>
        <w:pStyle w:val="Titulek"/>
        <w:rPr>
          <w:lang w:val="cs-CZ"/>
        </w:rPr>
      </w:pPr>
      <w:bookmarkStart w:id="15" w:name="_Toc146618262"/>
      <w:r w:rsidRPr="00B059D3">
        <w:rPr>
          <w:lang w:val="cs-CZ"/>
        </w:rPr>
        <w:t>Obrázek</w:t>
      </w:r>
      <w:r w:rsidR="0042075D" w:rsidRPr="00B059D3">
        <w:rPr>
          <w:lang w:val="cs-CZ"/>
        </w:rPr>
        <w:t xml:space="preserve"> </w:t>
      </w:r>
      <w:r w:rsidR="0042075D" w:rsidRPr="00B059D3">
        <w:rPr>
          <w:lang w:val="cs-CZ"/>
        </w:rPr>
        <w:fldChar w:fldCharType="begin"/>
      </w:r>
      <w:r w:rsidR="0042075D" w:rsidRPr="00B059D3">
        <w:rPr>
          <w:lang w:val="cs-CZ"/>
        </w:rPr>
        <w:instrText xml:space="preserve"> STYLEREF 1 \s </w:instrText>
      </w:r>
      <w:r w:rsidR="0042075D"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4</w:t>
      </w:r>
      <w:r w:rsidR="0042075D" w:rsidRPr="00B059D3">
        <w:rPr>
          <w:lang w:val="cs-CZ"/>
        </w:rPr>
        <w:fldChar w:fldCharType="end"/>
      </w:r>
      <w:r w:rsidR="0042075D" w:rsidRPr="00B059D3">
        <w:rPr>
          <w:lang w:val="cs-CZ"/>
        </w:rPr>
        <w:noBreakHyphen/>
      </w:r>
      <w:r w:rsidR="0042075D" w:rsidRPr="00B059D3">
        <w:rPr>
          <w:lang w:val="cs-CZ"/>
        </w:rPr>
        <w:fldChar w:fldCharType="begin"/>
      </w:r>
      <w:r w:rsidR="0042075D" w:rsidRPr="00B059D3">
        <w:rPr>
          <w:lang w:val="cs-CZ"/>
        </w:rPr>
        <w:instrText xml:space="preserve"> SEQ Figure \* ARABIC \s 1 </w:instrText>
      </w:r>
      <w:r w:rsidR="0042075D"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1</w:t>
      </w:r>
      <w:r w:rsidR="0042075D" w:rsidRPr="00B059D3">
        <w:rPr>
          <w:lang w:val="cs-CZ"/>
        </w:rPr>
        <w:fldChar w:fldCharType="end"/>
      </w:r>
      <w:r w:rsidR="0042075D" w:rsidRPr="00B059D3">
        <w:rPr>
          <w:lang w:val="cs-CZ"/>
        </w:rPr>
        <w:t xml:space="preserve"> </w:t>
      </w:r>
      <w:r w:rsidR="00C76DBA" w:rsidRPr="00B059D3">
        <w:rPr>
          <w:lang w:val="cs-CZ"/>
        </w:rPr>
        <w:t>Blokové schéma AAU</w:t>
      </w:r>
      <w:bookmarkEnd w:id="15"/>
    </w:p>
    <w:p w14:paraId="139F352B" w14:textId="137AC325" w:rsidR="00BC5B67" w:rsidRPr="00A55E95" w:rsidRDefault="00BC5B67" w:rsidP="00BC5B67">
      <w:pPr>
        <w:pStyle w:val="Text"/>
        <w:rPr>
          <w:i/>
          <w:lang w:val="cs-CZ"/>
        </w:rPr>
      </w:pPr>
      <w:r w:rsidRPr="00A55E95">
        <w:rPr>
          <w:i/>
          <w:lang w:val="cs-CZ"/>
        </w:rPr>
        <w:t xml:space="preserve"> </w:t>
      </w:r>
      <w:r w:rsidR="00A55E95" w:rsidRPr="00A55E95">
        <w:rPr>
          <w:i/>
          <w:lang w:val="cs-CZ"/>
        </w:rPr>
        <w:t>A n</w:t>
      </w:r>
      <w:r w:rsidRPr="00A55E95">
        <w:rPr>
          <w:i/>
          <w:lang w:val="cs-CZ"/>
        </w:rPr>
        <w:t>ásledně stručné shrnutí, co bude obsahem této zprávy</w:t>
      </w:r>
      <w:r w:rsidR="00A55E95" w:rsidRPr="00A55E95">
        <w:rPr>
          <w:i/>
          <w:lang w:val="cs-CZ"/>
        </w:rPr>
        <w:t>.</w:t>
      </w:r>
    </w:p>
    <w:p w14:paraId="7284B567" w14:textId="4FBAD2F5" w:rsidR="00AC213C" w:rsidRPr="00B059D3" w:rsidRDefault="00C67859" w:rsidP="00C14FC5">
      <w:pPr>
        <w:pStyle w:val="Nadpis1"/>
        <w:rPr>
          <w:lang w:val="cs-CZ"/>
        </w:rPr>
      </w:pPr>
      <w:bookmarkStart w:id="16" w:name="_Toc146618255"/>
      <w:r w:rsidRPr="00B059D3">
        <w:rPr>
          <w:lang w:val="cs-CZ"/>
        </w:rPr>
        <w:lastRenderedPageBreak/>
        <w:t>Plán vývoje</w:t>
      </w:r>
      <w:bookmarkEnd w:id="16"/>
    </w:p>
    <w:p w14:paraId="49982A30" w14:textId="4EF29B00" w:rsidR="00BC5B67" w:rsidRPr="00A55E95" w:rsidRDefault="00BC5B67" w:rsidP="00375BD9">
      <w:pPr>
        <w:pStyle w:val="Text"/>
        <w:rPr>
          <w:i/>
          <w:lang w:val="cs-CZ"/>
        </w:rPr>
      </w:pPr>
      <w:r w:rsidRPr="00A55E95">
        <w:rPr>
          <w:i/>
          <w:lang w:val="cs-CZ"/>
        </w:rPr>
        <w:t>Definuje plánovaný postup při práci na projektu – tzn. nejprve návrh architektury a rozbor požadavků, následně tvorba funkčních bloků včetně simulací, verifikace celého návrhu pro ověření požadavků a implementace do cílového obvodu.</w:t>
      </w:r>
      <w:r w:rsidR="00375BD9" w:rsidRPr="00A55E95">
        <w:rPr>
          <w:i/>
          <w:lang w:val="cs-CZ"/>
        </w:rPr>
        <w:t xml:space="preserve"> </w:t>
      </w:r>
      <w:r w:rsidRPr="00A55E95">
        <w:rPr>
          <w:i/>
          <w:lang w:val="cs-CZ"/>
        </w:rPr>
        <w:t>Plán vývoje je vhodné doplnit o vývojový diagram včetně opravných akcí (tzn. pokud při verifikaci zjistíte chybu v kódu, vracíte se zpět do fáze návrhu kódu, provedete opravu chyby a verifikaci opakujete).</w:t>
      </w:r>
      <w:r w:rsidR="00375BD9" w:rsidRPr="00A55E95">
        <w:rPr>
          <w:i/>
          <w:lang w:val="cs-CZ"/>
        </w:rPr>
        <w:t xml:space="preserve"> Tato kapitola by tedy měl obsahovat plán práce včetně vývojového diagramu a stručný popis činností v rámci jednotlivých kroků.</w:t>
      </w:r>
    </w:p>
    <w:p w14:paraId="2EBE750A" w14:textId="3C8BF2F0" w:rsidR="00BC5B67" w:rsidRPr="00A55E95" w:rsidRDefault="00375BD9" w:rsidP="00C67859">
      <w:pPr>
        <w:pStyle w:val="Text"/>
        <w:rPr>
          <w:i/>
          <w:lang w:val="cs-CZ"/>
        </w:rPr>
      </w:pPr>
      <w:r w:rsidRPr="00A55E95">
        <w:rPr>
          <w:i/>
          <w:lang w:val="cs-CZ"/>
        </w:rPr>
        <w:t xml:space="preserve">Plán vývoje je jeden z prvních dokumentů, které je vytvořen. </w:t>
      </w:r>
      <w:r w:rsidR="00BC5B67" w:rsidRPr="00A55E95">
        <w:rPr>
          <w:i/>
          <w:lang w:val="cs-CZ"/>
        </w:rPr>
        <w:t>V praxi není neobvyklé, že původní plán je třeba v průběhu práce aktualizovat podle skutečného stavu vývoje.</w:t>
      </w:r>
      <w:r w:rsidRPr="00A55E95">
        <w:rPr>
          <w:i/>
          <w:lang w:val="cs-CZ"/>
        </w:rPr>
        <w:t xml:space="preserve"> V této zprávě od vás očekáváme výsledný „plán“ vývoje, tedy </w:t>
      </w:r>
      <w:r w:rsidR="00A55E95" w:rsidRPr="00A55E95">
        <w:rPr>
          <w:i/>
          <w:lang w:val="cs-CZ"/>
        </w:rPr>
        <w:t>spíše</w:t>
      </w:r>
      <w:r w:rsidRPr="00A55E95">
        <w:rPr>
          <w:i/>
          <w:lang w:val="cs-CZ"/>
        </w:rPr>
        <w:t xml:space="preserve"> než o plán</w:t>
      </w:r>
      <w:r w:rsidR="00A55E95">
        <w:rPr>
          <w:i/>
          <w:lang w:val="cs-CZ"/>
        </w:rPr>
        <w:t>,</w:t>
      </w:r>
      <w:r w:rsidRPr="00A55E95">
        <w:rPr>
          <w:i/>
          <w:lang w:val="cs-CZ"/>
        </w:rPr>
        <w:t xml:space="preserve"> se bude jednat o shrnutí, jak jste při práci postupovali.</w:t>
      </w:r>
    </w:p>
    <w:p w14:paraId="61038863" w14:textId="77777777" w:rsidR="00BC5B67" w:rsidRPr="00B059D3" w:rsidRDefault="00BC5B67" w:rsidP="00C67859">
      <w:pPr>
        <w:pStyle w:val="Text"/>
        <w:rPr>
          <w:lang w:val="cs-CZ"/>
        </w:rPr>
      </w:pPr>
    </w:p>
    <w:p w14:paraId="25E2EF4D" w14:textId="0E0325E2" w:rsidR="004F0582" w:rsidRPr="00B059D3" w:rsidRDefault="004F0582" w:rsidP="00C67859">
      <w:pPr>
        <w:pStyle w:val="Text"/>
        <w:rPr>
          <w:lang w:val="cs-CZ"/>
        </w:rPr>
      </w:pPr>
    </w:p>
    <w:p w14:paraId="29D0F877" w14:textId="50D8AAE5" w:rsidR="004F0582" w:rsidRPr="00B059D3" w:rsidRDefault="004F0582" w:rsidP="00C67859">
      <w:pPr>
        <w:pStyle w:val="Text"/>
        <w:rPr>
          <w:lang w:val="cs-CZ"/>
        </w:rPr>
      </w:pPr>
    </w:p>
    <w:p w14:paraId="44039D1E" w14:textId="72B1642C" w:rsidR="004F0582" w:rsidRPr="00B059D3" w:rsidRDefault="004F0582" w:rsidP="004F0582">
      <w:pPr>
        <w:pStyle w:val="Titulek"/>
        <w:rPr>
          <w:b w:val="0"/>
          <w:bCs w:val="0"/>
          <w:lang w:val="cs-CZ"/>
        </w:rPr>
      </w:pPr>
      <w:bookmarkStart w:id="17" w:name="_Toc146618263"/>
      <w:r w:rsidRPr="00B059D3">
        <w:rPr>
          <w:lang w:val="cs-CZ"/>
        </w:rPr>
        <w:t xml:space="preserve">Obrázek </w:t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STYLEREF 1 \s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5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noBreakHyphen/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SEQ Figure \* ARABIC \s 1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1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t xml:space="preserve"> Vývojový diagram</w:t>
      </w:r>
      <w:bookmarkEnd w:id="17"/>
    </w:p>
    <w:p w14:paraId="2320FFD7" w14:textId="77777777" w:rsidR="004F0582" w:rsidRPr="00B059D3" w:rsidRDefault="004F0582" w:rsidP="00C67859">
      <w:pPr>
        <w:pStyle w:val="Text"/>
        <w:rPr>
          <w:lang w:val="cs-CZ"/>
        </w:rPr>
      </w:pPr>
    </w:p>
    <w:p w14:paraId="249289B8" w14:textId="6CFA87B9" w:rsidR="00316C27" w:rsidRPr="00B059D3" w:rsidRDefault="00C67859" w:rsidP="00C14FC5">
      <w:pPr>
        <w:pStyle w:val="Nadpis1"/>
        <w:rPr>
          <w:lang w:val="cs-CZ"/>
        </w:rPr>
      </w:pPr>
      <w:bookmarkStart w:id="18" w:name="_Toc146618256"/>
      <w:r w:rsidRPr="00B059D3">
        <w:rPr>
          <w:lang w:val="cs-CZ"/>
        </w:rPr>
        <w:lastRenderedPageBreak/>
        <w:t>Popis Návrhu</w:t>
      </w:r>
      <w:bookmarkEnd w:id="18"/>
    </w:p>
    <w:p w14:paraId="710B963D" w14:textId="796069E8" w:rsidR="00032714" w:rsidRPr="00A21080" w:rsidRDefault="00032714" w:rsidP="00C67859">
      <w:pPr>
        <w:pStyle w:val="Text"/>
        <w:rPr>
          <w:i/>
          <w:lang w:val="cs-CZ"/>
        </w:rPr>
      </w:pPr>
      <w:r w:rsidRPr="00A21080">
        <w:rPr>
          <w:i/>
          <w:lang w:val="cs-CZ"/>
        </w:rPr>
        <w:t>Tato kapitola by měla obsahovat popis vašeho návrhu. Součástí popisu je vždy blokové schéma, které obsahuje jednotlivé funkční bloky. V případě jednoduchého obvodu je pak vhodné doplnit blokové schéma signály, které slouží k předávání dat mezi funkčními bloky.</w:t>
      </w:r>
    </w:p>
    <w:p w14:paraId="2BD31867" w14:textId="77777777" w:rsidR="00991998" w:rsidRPr="00B059D3" w:rsidRDefault="00991998" w:rsidP="00C67859">
      <w:pPr>
        <w:pStyle w:val="Text"/>
        <w:rPr>
          <w:lang w:val="cs-CZ"/>
        </w:rPr>
      </w:pPr>
    </w:p>
    <w:p w14:paraId="534545D7" w14:textId="66A18378" w:rsidR="00C67859" w:rsidRPr="00B059D3" w:rsidRDefault="00C67859" w:rsidP="00C67859">
      <w:pPr>
        <w:pStyle w:val="Text"/>
        <w:rPr>
          <w:lang w:val="cs-CZ"/>
        </w:rPr>
      </w:pPr>
    </w:p>
    <w:p w14:paraId="1B24B117" w14:textId="516B7574" w:rsidR="004F0582" w:rsidRPr="00B059D3" w:rsidRDefault="004F0582" w:rsidP="004F0582">
      <w:pPr>
        <w:pStyle w:val="Titulek"/>
        <w:rPr>
          <w:lang w:val="cs-CZ"/>
        </w:rPr>
      </w:pPr>
      <w:bookmarkStart w:id="19" w:name="_Toc146618264"/>
      <w:r w:rsidRPr="00B059D3">
        <w:rPr>
          <w:lang w:val="cs-CZ"/>
        </w:rPr>
        <w:t xml:space="preserve">Obrázek </w:t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STYLEREF 1 \s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6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noBreakHyphen/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SEQ Figure \* ARABIC \s 1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1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t xml:space="preserve"> Blokové schéma</w:t>
      </w:r>
      <w:r w:rsidR="0029368E" w:rsidRPr="00B059D3">
        <w:rPr>
          <w:lang w:val="cs-CZ"/>
        </w:rPr>
        <w:t xml:space="preserve"> pomocné aritmetické jednotky</w:t>
      </w:r>
      <w:bookmarkEnd w:id="19"/>
    </w:p>
    <w:p w14:paraId="3CF9491D" w14:textId="47EF0A7A" w:rsidR="00032714" w:rsidRPr="00A21080" w:rsidRDefault="00032714" w:rsidP="00032714">
      <w:pPr>
        <w:pStyle w:val="Text"/>
        <w:rPr>
          <w:i/>
          <w:lang w:val="cs-CZ"/>
        </w:rPr>
      </w:pPr>
      <w:r w:rsidRPr="00A21080">
        <w:rPr>
          <w:i/>
          <w:lang w:val="cs-CZ"/>
        </w:rPr>
        <w:t>Po popisu celého systému je vhodné představit jednotlivé funkční bloky, stručně popsat jejich funkčnost.</w:t>
      </w:r>
    </w:p>
    <w:p w14:paraId="5D3D7E57" w14:textId="2F56E717" w:rsidR="004F0582" w:rsidRPr="00B059D3" w:rsidRDefault="00DC6793" w:rsidP="00C67859">
      <w:pPr>
        <w:pStyle w:val="Text"/>
        <w:rPr>
          <w:lang w:val="cs-CZ"/>
        </w:rPr>
      </w:pPr>
      <w:r w:rsidRPr="00B059D3">
        <w:rPr>
          <w:b/>
          <w:lang w:val="cs-CZ"/>
        </w:rPr>
        <w:t>Rozhraní SPI</w:t>
      </w:r>
      <w:r w:rsidRPr="00B059D3">
        <w:rPr>
          <w:lang w:val="cs-CZ"/>
        </w:rPr>
        <w:t xml:space="preserve"> je …</w:t>
      </w:r>
    </w:p>
    <w:p w14:paraId="33EC35EC" w14:textId="07DD6D0A" w:rsidR="00DC6793" w:rsidRPr="00B059D3" w:rsidRDefault="00DC6793" w:rsidP="00C67859">
      <w:pPr>
        <w:pStyle w:val="Text"/>
        <w:rPr>
          <w:lang w:val="cs-CZ"/>
        </w:rPr>
      </w:pPr>
    </w:p>
    <w:p w14:paraId="54ACC4FD" w14:textId="18136F4F" w:rsidR="00DC6793" w:rsidRPr="00B059D3" w:rsidRDefault="00DC6793" w:rsidP="00C67859">
      <w:pPr>
        <w:pStyle w:val="Text"/>
        <w:rPr>
          <w:lang w:val="cs-CZ"/>
        </w:rPr>
      </w:pPr>
      <w:r w:rsidRPr="00B059D3">
        <w:rPr>
          <w:b/>
          <w:lang w:val="cs-CZ"/>
        </w:rPr>
        <w:t>Řadič paketů</w:t>
      </w:r>
      <w:r w:rsidRPr="00B059D3">
        <w:rPr>
          <w:lang w:val="cs-CZ"/>
        </w:rPr>
        <w:t xml:space="preserve"> je…</w:t>
      </w:r>
    </w:p>
    <w:p w14:paraId="3CA1E14C" w14:textId="294CF1E9" w:rsidR="00DC6793" w:rsidRPr="00B059D3" w:rsidRDefault="00DC6793" w:rsidP="00C67859">
      <w:pPr>
        <w:pStyle w:val="Text"/>
        <w:rPr>
          <w:lang w:val="cs-CZ"/>
        </w:rPr>
      </w:pPr>
    </w:p>
    <w:p w14:paraId="07E92E32" w14:textId="216DBAFA" w:rsidR="00DC6793" w:rsidRPr="00B059D3" w:rsidRDefault="00DC6793" w:rsidP="00C67859">
      <w:pPr>
        <w:pStyle w:val="Text"/>
        <w:rPr>
          <w:lang w:val="cs-CZ"/>
        </w:rPr>
      </w:pPr>
      <w:r w:rsidRPr="00B059D3">
        <w:rPr>
          <w:b/>
          <w:lang w:val="cs-CZ"/>
        </w:rPr>
        <w:t>Aritmetická jednotka</w:t>
      </w:r>
      <w:r w:rsidRPr="00B059D3">
        <w:rPr>
          <w:lang w:val="cs-CZ"/>
        </w:rPr>
        <w:t xml:space="preserve"> provádí …</w:t>
      </w:r>
    </w:p>
    <w:p w14:paraId="59673E8F" w14:textId="476B6C4C" w:rsidR="00457F32" w:rsidRPr="00B059D3" w:rsidRDefault="00457F32" w:rsidP="00457F32">
      <w:pPr>
        <w:pStyle w:val="Nadpis1"/>
        <w:rPr>
          <w:lang w:val="cs-CZ"/>
        </w:rPr>
      </w:pPr>
      <w:bookmarkStart w:id="20" w:name="_Toc146618257"/>
      <w:r w:rsidRPr="00B059D3">
        <w:rPr>
          <w:lang w:val="cs-CZ"/>
        </w:rPr>
        <w:lastRenderedPageBreak/>
        <w:t>Verifikační Plán</w:t>
      </w:r>
      <w:bookmarkEnd w:id="20"/>
    </w:p>
    <w:p w14:paraId="32BB3F99" w14:textId="389911D0" w:rsidR="00BF7E48" w:rsidRPr="00A21080" w:rsidRDefault="00BF7E48" w:rsidP="004E45F5">
      <w:pPr>
        <w:pStyle w:val="Text"/>
        <w:rPr>
          <w:i/>
          <w:lang w:val="cs-CZ"/>
        </w:rPr>
      </w:pPr>
      <w:r w:rsidRPr="00A21080">
        <w:rPr>
          <w:i/>
          <w:lang w:val="cs-CZ"/>
        </w:rPr>
        <w:t xml:space="preserve">Verifikační plán by měl definovat, jakým způsobem chcete ověřit požadavky kladené na návrh. </w:t>
      </w:r>
      <w:r w:rsidR="004E45F5" w:rsidRPr="00A21080">
        <w:rPr>
          <w:i/>
          <w:lang w:val="cs-CZ"/>
        </w:rPr>
        <w:br/>
      </w:r>
      <w:r w:rsidRPr="00A21080">
        <w:rPr>
          <w:i/>
          <w:lang w:val="cs-CZ"/>
        </w:rPr>
        <w:t xml:space="preserve">Jiný způsob bude pro požadavky, které mají být ověřeny </w:t>
      </w:r>
      <w:r w:rsidR="004E45F5" w:rsidRPr="00A21080">
        <w:rPr>
          <w:i/>
          <w:lang w:val="cs-CZ"/>
        </w:rPr>
        <w:t xml:space="preserve">kontrolou dokumentace ([R]), simulací ([S]) či analýzou ([A]). </w:t>
      </w:r>
    </w:p>
    <w:p w14:paraId="6B8EA473" w14:textId="1303D914" w:rsidR="004E45F5" w:rsidRPr="00A21080" w:rsidRDefault="004E45F5" w:rsidP="004E45F5">
      <w:pPr>
        <w:pStyle w:val="Text"/>
        <w:rPr>
          <w:i/>
          <w:lang w:val="cs-CZ"/>
        </w:rPr>
      </w:pPr>
      <w:r w:rsidRPr="00A21080">
        <w:rPr>
          <w:i/>
          <w:lang w:val="cs-CZ"/>
        </w:rPr>
        <w:t>Při v</w:t>
      </w:r>
      <w:r w:rsidR="004579FA" w:rsidRPr="00A21080">
        <w:rPr>
          <w:i/>
          <w:lang w:val="cs-CZ"/>
        </w:rPr>
        <w:t>erifikac</w:t>
      </w:r>
      <w:r w:rsidRPr="00A21080">
        <w:rPr>
          <w:i/>
          <w:lang w:val="cs-CZ"/>
        </w:rPr>
        <w:t>i splnění požadavku</w:t>
      </w:r>
      <w:r w:rsidR="004579FA" w:rsidRPr="00A21080">
        <w:rPr>
          <w:i/>
          <w:lang w:val="cs-CZ"/>
        </w:rPr>
        <w:t xml:space="preserve"> kontrolou dokumentace </w:t>
      </w:r>
      <w:r w:rsidRPr="00A21080">
        <w:rPr>
          <w:i/>
          <w:lang w:val="cs-CZ"/>
        </w:rPr>
        <w:t>budou například uvedeny</w:t>
      </w:r>
      <w:r w:rsidR="004579FA" w:rsidRPr="00A21080">
        <w:rPr>
          <w:i/>
          <w:lang w:val="cs-CZ"/>
        </w:rPr>
        <w:t xml:space="preserve"> odkazy na </w:t>
      </w:r>
      <w:r w:rsidR="00F73D54" w:rsidRPr="00A21080">
        <w:rPr>
          <w:i/>
          <w:lang w:val="cs-CZ"/>
        </w:rPr>
        <w:t>jednotlivé kapitoly závěrečné zprávy</w:t>
      </w:r>
      <w:r w:rsidRPr="00A21080">
        <w:rPr>
          <w:i/>
          <w:lang w:val="cs-CZ"/>
        </w:rPr>
        <w:t>, které splnění požadavku dokumentují. Při verifikaci pomocí simulace je pak třeba představit základní myšlenku simulace – tedy testování je prováděno pomocí testovacích vektorů, které jsou aplikovány na návrh a následně je vyhodnocena jeho odezva. V případě verifikace požadavku analýzou je pak třeba uvést, jakou analýzou je takový požadavek ověřen.</w:t>
      </w:r>
    </w:p>
    <w:p w14:paraId="5F9789C2" w14:textId="77777777" w:rsidR="00457F32" w:rsidRPr="00B059D3" w:rsidRDefault="00457F32" w:rsidP="00457F32">
      <w:pPr>
        <w:pStyle w:val="Nadpis2"/>
        <w:rPr>
          <w:lang w:val="cs-CZ"/>
        </w:rPr>
      </w:pPr>
      <w:bookmarkStart w:id="21" w:name="_Toc146618258"/>
      <w:r w:rsidRPr="00B059D3">
        <w:rPr>
          <w:lang w:val="cs-CZ"/>
        </w:rPr>
        <w:t>Verifikační matice</w:t>
      </w:r>
      <w:bookmarkEnd w:id="21"/>
    </w:p>
    <w:p w14:paraId="538CCCF7" w14:textId="7E51F90A" w:rsidR="00457F32" w:rsidRPr="00A21080" w:rsidRDefault="004E45F5" w:rsidP="00457F32">
      <w:pPr>
        <w:pStyle w:val="Text"/>
        <w:rPr>
          <w:i/>
          <w:lang w:val="cs-CZ"/>
        </w:rPr>
      </w:pPr>
      <w:r w:rsidRPr="00A21080">
        <w:rPr>
          <w:i/>
          <w:lang w:val="cs-CZ"/>
        </w:rPr>
        <w:t>Formální záležitost, ale zřejmě nejdůležitější část dokumentace týkající se verifikace. Matice obsahuje všechny požadavky aplikované na návrh, způsob jejich ověření a konstatování, zda byl požadavek úspěšně ověřen.</w:t>
      </w:r>
    </w:p>
    <w:tbl>
      <w:tblPr>
        <w:tblStyle w:val="Tabulka"/>
        <w:tblpPr w:leftFromText="141" w:rightFromText="141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1884"/>
        <w:gridCol w:w="1862"/>
        <w:gridCol w:w="459"/>
        <w:gridCol w:w="444"/>
        <w:gridCol w:w="458"/>
        <w:gridCol w:w="3378"/>
        <w:gridCol w:w="1005"/>
      </w:tblGrid>
      <w:tr w:rsidR="00BF7E48" w:rsidRPr="00B059D3" w14:paraId="6936BE2E" w14:textId="77777777" w:rsidTr="00BF7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458AC4D0" w14:textId="6A8FFC28" w:rsidR="00BF7E48" w:rsidRPr="00B059D3" w:rsidRDefault="00BF7E48" w:rsidP="004E45F5">
            <w:pPr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REQ ID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7AD4A55" w14:textId="2FB188B4" w:rsidR="00BF7E48" w:rsidRPr="00B059D3" w:rsidRDefault="00BF7E48" w:rsidP="004E45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Název</w:t>
            </w:r>
          </w:p>
        </w:tc>
        <w:tc>
          <w:tcPr>
            <w:tcW w:w="0" w:type="auto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4E0998DD" w14:textId="731559B9" w:rsidR="00BF7E48" w:rsidRPr="00B059D3" w:rsidRDefault="00BF7E48" w:rsidP="004E45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Ver. metoda</w:t>
            </w:r>
          </w:p>
        </w:tc>
        <w:tc>
          <w:tcPr>
            <w:tcW w:w="3378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3A2508" w14:textId="079B9BB3" w:rsidR="00BF7E48" w:rsidRPr="00B059D3" w:rsidRDefault="00BF7E48" w:rsidP="004E45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Verifikace požadavku</w:t>
            </w:r>
          </w:p>
        </w:tc>
        <w:tc>
          <w:tcPr>
            <w:tcW w:w="1003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0EABA071" w14:textId="179884BD" w:rsidR="00BF7E48" w:rsidRPr="00B059D3" w:rsidRDefault="00BF7E48" w:rsidP="004E45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Splněno</w:t>
            </w:r>
          </w:p>
        </w:tc>
      </w:tr>
      <w:tr w:rsidR="00BF7E48" w:rsidRPr="00B059D3" w14:paraId="682E8BC7" w14:textId="77777777" w:rsidTr="00BF7E48">
        <w:trPr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8D38A10" w14:textId="77777777" w:rsidR="00BF7E48" w:rsidRPr="00B059D3" w:rsidRDefault="00BF7E48" w:rsidP="004E45F5">
            <w:pPr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6647DD3" w14:textId="77777777" w:rsidR="00BF7E48" w:rsidRPr="00B059D3" w:rsidRDefault="00BF7E48" w:rsidP="004E4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47C110B" w14:textId="15201169" w:rsidR="00BF7E48" w:rsidRPr="00B059D3" w:rsidRDefault="00BF7E48" w:rsidP="004E4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cs-CZ"/>
              </w:rPr>
            </w:pPr>
            <w:r w:rsidRPr="00B059D3">
              <w:rPr>
                <w:b/>
                <w:sz w:val="20"/>
                <w:szCs w:val="20"/>
                <w:lang w:val="cs-CZ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6A6D201" w14:textId="0A489EB9" w:rsidR="00BF7E48" w:rsidRPr="00B059D3" w:rsidRDefault="00BF7E48" w:rsidP="004E4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cs-CZ"/>
              </w:rPr>
            </w:pPr>
            <w:r w:rsidRPr="00B059D3">
              <w:rPr>
                <w:b/>
                <w:sz w:val="20"/>
                <w:szCs w:val="20"/>
                <w:lang w:val="cs-CZ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83BE4B7" w14:textId="2B5A4862" w:rsidR="00BF7E48" w:rsidRPr="00B059D3" w:rsidRDefault="00BF7E48" w:rsidP="004E4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cs-CZ"/>
              </w:rPr>
            </w:pPr>
            <w:r w:rsidRPr="00B059D3">
              <w:rPr>
                <w:b/>
                <w:sz w:val="20"/>
                <w:szCs w:val="20"/>
                <w:lang w:val="cs-CZ"/>
              </w:rPr>
              <w:t>A</w:t>
            </w:r>
          </w:p>
        </w:tc>
        <w:tc>
          <w:tcPr>
            <w:tcW w:w="337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CC20AE2" w14:textId="77777777" w:rsidR="00BF7E48" w:rsidRPr="00B059D3" w:rsidRDefault="00BF7E48" w:rsidP="004E4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1003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28681A" w14:textId="77777777" w:rsidR="00BF7E48" w:rsidRPr="00B059D3" w:rsidRDefault="00BF7E48" w:rsidP="004E4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</w:tr>
      <w:tr w:rsidR="00BF7E48" w:rsidRPr="00B059D3" w14:paraId="34F57EAD" w14:textId="77777777" w:rsidTr="00BF7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42ACE36" w14:textId="3CBFB848" w:rsidR="00BF7E48" w:rsidRPr="00B059D3" w:rsidRDefault="00BF7E48" w:rsidP="00BF7E48">
            <w:pPr>
              <w:pStyle w:val="Text"/>
              <w:tabs>
                <w:tab w:val="left" w:pos="873"/>
                <w:tab w:val="left" w:pos="6096"/>
                <w:tab w:val="left" w:pos="8789"/>
              </w:tabs>
              <w:jc w:val="center"/>
              <w:rPr>
                <w:sz w:val="20"/>
                <w:szCs w:val="20"/>
                <w:lang w:val="cs-CZ"/>
              </w:rPr>
            </w:pPr>
            <w:r w:rsidRPr="00B059D3">
              <w:rPr>
                <w:bCs/>
                <w:sz w:val="20"/>
                <w:szCs w:val="20"/>
                <w:lang w:val="cs-CZ"/>
              </w:rPr>
              <w:t>REQ_AAU_G_001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935F637" w14:textId="11E6A30E" w:rsidR="00BF7E48" w:rsidRPr="00B059D3" w:rsidRDefault="00BF7E48" w:rsidP="00BF7E48">
            <w:pPr>
              <w:pStyle w:val="Text"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Cílová technologie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53A0F95" w14:textId="666BB61B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A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F74B100" w14:textId="4D360D76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-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633548E" w14:textId="2DAF5809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-</w:t>
            </w:r>
          </w:p>
        </w:tc>
        <w:tc>
          <w:tcPr>
            <w:tcW w:w="3378" w:type="dxa"/>
            <w:tcBorders>
              <w:left w:val="single" w:sz="8" w:space="0" w:color="auto"/>
              <w:right w:val="single" w:sz="8" w:space="0" w:color="auto"/>
            </w:tcBorders>
          </w:tcPr>
          <w:p w14:paraId="4A3F8462" w14:textId="7EB5A61A" w:rsidR="00BF7E48" w:rsidRPr="00B059D3" w:rsidRDefault="00BF7E48" w:rsidP="00BF7E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 xml:space="preserve">Kapitola </w:t>
            </w:r>
            <w:r w:rsidRPr="00B059D3">
              <w:rPr>
                <w:sz w:val="20"/>
                <w:szCs w:val="20"/>
                <w:lang w:val="cs-CZ"/>
              </w:rPr>
              <w:fldChar w:fldCharType="begin"/>
            </w:r>
            <w:r w:rsidRPr="00B059D3">
              <w:rPr>
                <w:sz w:val="20"/>
                <w:szCs w:val="20"/>
                <w:lang w:val="cs-CZ"/>
              </w:rPr>
              <w:instrText xml:space="preserve"> REF _Ref85969035 \r \h  \* MERGEFORMAT </w:instrText>
            </w:r>
            <w:r w:rsidRPr="00B059D3">
              <w:rPr>
                <w:sz w:val="20"/>
                <w:szCs w:val="20"/>
                <w:lang w:val="cs-CZ"/>
              </w:rPr>
            </w:r>
            <w:r w:rsidRPr="00B059D3">
              <w:rPr>
                <w:sz w:val="20"/>
                <w:szCs w:val="20"/>
                <w:lang w:val="cs-CZ"/>
              </w:rPr>
              <w:fldChar w:fldCharType="separate"/>
            </w:r>
            <w:r w:rsidR="00EA00D4">
              <w:rPr>
                <w:sz w:val="20"/>
                <w:szCs w:val="20"/>
                <w:lang w:val="cs-CZ"/>
              </w:rPr>
              <w:t>8</w:t>
            </w:r>
            <w:r w:rsidRPr="00B059D3">
              <w:rPr>
                <w:sz w:val="20"/>
                <w:szCs w:val="20"/>
                <w:lang w:val="cs-CZ"/>
              </w:rPr>
              <w:fldChar w:fldCharType="end"/>
            </w:r>
          </w:p>
        </w:tc>
        <w:tc>
          <w:tcPr>
            <w:tcW w:w="1003" w:type="dxa"/>
            <w:tcBorders>
              <w:left w:val="single" w:sz="8" w:space="0" w:color="auto"/>
              <w:right w:val="single" w:sz="8" w:space="0" w:color="auto"/>
            </w:tcBorders>
          </w:tcPr>
          <w:p w14:paraId="01C6714E" w14:textId="72C4F590" w:rsidR="00BF7E48" w:rsidRPr="00B059D3" w:rsidRDefault="00517783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A/N</w:t>
            </w:r>
          </w:p>
        </w:tc>
      </w:tr>
      <w:tr w:rsidR="00BF7E48" w:rsidRPr="00B059D3" w14:paraId="2105611F" w14:textId="77777777" w:rsidTr="00BF7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2DF4B56" w14:textId="3117E7BA" w:rsidR="00BF7E48" w:rsidRPr="00B059D3" w:rsidRDefault="00BF7E48" w:rsidP="00BF7E48">
            <w:pPr>
              <w:pStyle w:val="Text"/>
              <w:tabs>
                <w:tab w:val="left" w:pos="873"/>
                <w:tab w:val="left" w:pos="6096"/>
                <w:tab w:val="left" w:pos="8789"/>
              </w:tabs>
              <w:rPr>
                <w:bCs/>
                <w:sz w:val="20"/>
                <w:szCs w:val="20"/>
                <w:lang w:val="cs-CZ"/>
              </w:rPr>
            </w:pPr>
            <w:r w:rsidRPr="00B059D3">
              <w:rPr>
                <w:bCs/>
                <w:sz w:val="20"/>
                <w:szCs w:val="20"/>
                <w:lang w:val="cs-CZ"/>
              </w:rPr>
              <w:t>REQ_AAU_G_002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B59E9F2" w14:textId="77777777" w:rsidR="00BF7E48" w:rsidRPr="00B059D3" w:rsidRDefault="00BF7E48" w:rsidP="00BF7E48">
            <w:pPr>
              <w:pStyle w:val="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370E298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CB1E0D2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F0ABF04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3378" w:type="dxa"/>
            <w:tcBorders>
              <w:left w:val="single" w:sz="8" w:space="0" w:color="auto"/>
              <w:right w:val="single" w:sz="8" w:space="0" w:color="auto"/>
            </w:tcBorders>
          </w:tcPr>
          <w:p w14:paraId="3A4ED76B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1003" w:type="dxa"/>
            <w:tcBorders>
              <w:left w:val="single" w:sz="8" w:space="0" w:color="auto"/>
              <w:right w:val="single" w:sz="8" w:space="0" w:color="auto"/>
            </w:tcBorders>
          </w:tcPr>
          <w:p w14:paraId="7DAAEAF9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</w:tr>
      <w:tr w:rsidR="00BF7E48" w:rsidRPr="00B059D3" w14:paraId="16698DC3" w14:textId="77777777" w:rsidTr="00BF7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F31C30F" w14:textId="26E8B2CF" w:rsidR="00BF7E48" w:rsidRPr="00B059D3" w:rsidRDefault="004E45F5" w:rsidP="004E45F5">
            <w:pPr>
              <w:pStyle w:val="Text"/>
              <w:tabs>
                <w:tab w:val="left" w:pos="873"/>
                <w:tab w:val="left" w:pos="6096"/>
                <w:tab w:val="left" w:pos="8789"/>
              </w:tabs>
              <w:jc w:val="center"/>
              <w:rPr>
                <w:bCs/>
                <w:sz w:val="20"/>
                <w:szCs w:val="20"/>
                <w:lang w:val="cs-CZ"/>
              </w:rPr>
            </w:pPr>
            <w:r w:rsidRPr="00B059D3">
              <w:rPr>
                <w:bCs/>
                <w:sz w:val="20"/>
                <w:szCs w:val="20"/>
                <w:lang w:val="cs-CZ"/>
              </w:rPr>
              <w:t>…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314E7D3" w14:textId="77777777" w:rsidR="00BF7E48" w:rsidRPr="00B059D3" w:rsidRDefault="00BF7E48" w:rsidP="00BF7E48">
            <w:pPr>
              <w:pStyle w:val="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40E472A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2CD1B54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19E5621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3378" w:type="dxa"/>
            <w:tcBorders>
              <w:left w:val="single" w:sz="8" w:space="0" w:color="auto"/>
              <w:right w:val="single" w:sz="8" w:space="0" w:color="auto"/>
            </w:tcBorders>
          </w:tcPr>
          <w:p w14:paraId="625B306A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1003" w:type="dxa"/>
            <w:tcBorders>
              <w:left w:val="single" w:sz="8" w:space="0" w:color="auto"/>
              <w:right w:val="single" w:sz="8" w:space="0" w:color="auto"/>
            </w:tcBorders>
          </w:tcPr>
          <w:p w14:paraId="5F5D393C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</w:tr>
      <w:tr w:rsidR="00BF7E48" w:rsidRPr="00B059D3" w14:paraId="5769ECB7" w14:textId="77777777" w:rsidTr="00BF7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3D77B7E" w14:textId="6ADEAC21" w:rsidR="00BF7E48" w:rsidRPr="00B059D3" w:rsidRDefault="004E45F5" w:rsidP="00BF7E48">
            <w:pPr>
              <w:pStyle w:val="Text"/>
              <w:tabs>
                <w:tab w:val="left" w:pos="873"/>
                <w:tab w:val="left" w:pos="6096"/>
                <w:tab w:val="left" w:pos="8789"/>
              </w:tabs>
              <w:rPr>
                <w:bCs/>
                <w:sz w:val="20"/>
                <w:szCs w:val="20"/>
                <w:lang w:val="cs-CZ"/>
              </w:rPr>
            </w:pPr>
            <w:r w:rsidRPr="00B059D3">
              <w:rPr>
                <w:bCs/>
                <w:sz w:val="20"/>
                <w:szCs w:val="20"/>
                <w:lang w:val="cs-CZ"/>
              </w:rPr>
              <w:t>REQ_AAU_F_011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CA977BA" w14:textId="2165494D" w:rsidR="00BF7E48" w:rsidRPr="00B059D3" w:rsidRDefault="004E45F5" w:rsidP="00BF7E48">
            <w:pPr>
              <w:pStyle w:val="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Formát čísel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C62E439" w14:textId="45B9D7F4" w:rsidR="00BF7E48" w:rsidRPr="00B059D3" w:rsidRDefault="004E45F5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-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8DA4DBF" w14:textId="059E8256" w:rsidR="00BF7E48" w:rsidRPr="00B059D3" w:rsidRDefault="004E45F5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A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9E5A014" w14:textId="2CFAD6CA" w:rsidR="00BF7E48" w:rsidRPr="00B059D3" w:rsidRDefault="004E45F5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>-</w:t>
            </w:r>
          </w:p>
        </w:tc>
        <w:tc>
          <w:tcPr>
            <w:tcW w:w="3378" w:type="dxa"/>
            <w:tcBorders>
              <w:left w:val="single" w:sz="8" w:space="0" w:color="auto"/>
              <w:right w:val="single" w:sz="8" w:space="0" w:color="auto"/>
            </w:tcBorders>
          </w:tcPr>
          <w:p w14:paraId="293B1DAC" w14:textId="17C931CA" w:rsidR="00BF7E48" w:rsidRPr="00B059D3" w:rsidRDefault="004E45F5" w:rsidP="004E45F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  <w:r w:rsidRPr="00B059D3">
              <w:rPr>
                <w:sz w:val="20"/>
                <w:szCs w:val="20"/>
                <w:lang w:val="cs-CZ"/>
              </w:rPr>
              <w:t xml:space="preserve">Test </w:t>
            </w:r>
            <w:r w:rsidRPr="00B059D3">
              <w:rPr>
                <w:i/>
                <w:sz w:val="20"/>
                <w:szCs w:val="20"/>
                <w:lang w:val="cs-CZ"/>
              </w:rPr>
              <w:t>tc_</w:t>
            </w:r>
            <w:r w:rsidR="00517783" w:rsidRPr="00B059D3">
              <w:rPr>
                <w:i/>
                <w:sz w:val="20"/>
                <w:szCs w:val="20"/>
                <w:lang w:val="cs-CZ"/>
              </w:rPr>
              <w:t>xxx</w:t>
            </w:r>
          </w:p>
        </w:tc>
        <w:tc>
          <w:tcPr>
            <w:tcW w:w="1003" w:type="dxa"/>
            <w:tcBorders>
              <w:left w:val="single" w:sz="8" w:space="0" w:color="auto"/>
              <w:right w:val="single" w:sz="8" w:space="0" w:color="auto"/>
            </w:tcBorders>
          </w:tcPr>
          <w:p w14:paraId="5BEE135E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</w:tr>
      <w:tr w:rsidR="00BF7E48" w:rsidRPr="00B059D3" w14:paraId="07903CB6" w14:textId="77777777" w:rsidTr="00BF7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ADE2CE5" w14:textId="77777777" w:rsidR="00BF7E48" w:rsidRPr="00B059D3" w:rsidRDefault="00BF7E48" w:rsidP="00BF7E48">
            <w:pPr>
              <w:pStyle w:val="Text"/>
              <w:tabs>
                <w:tab w:val="left" w:pos="873"/>
                <w:tab w:val="left" w:pos="6096"/>
                <w:tab w:val="left" w:pos="8789"/>
              </w:tabs>
              <w:rPr>
                <w:bCs/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86D38CA" w14:textId="77777777" w:rsidR="00BF7E48" w:rsidRPr="00B059D3" w:rsidRDefault="00BF7E48" w:rsidP="00BF7E48">
            <w:pPr>
              <w:pStyle w:val="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12870EE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781223E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0B7ED0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3378" w:type="dxa"/>
            <w:tcBorders>
              <w:left w:val="single" w:sz="8" w:space="0" w:color="auto"/>
              <w:right w:val="single" w:sz="8" w:space="0" w:color="auto"/>
            </w:tcBorders>
          </w:tcPr>
          <w:p w14:paraId="740CC6AE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1003" w:type="dxa"/>
            <w:tcBorders>
              <w:left w:val="single" w:sz="8" w:space="0" w:color="auto"/>
              <w:right w:val="single" w:sz="8" w:space="0" w:color="auto"/>
            </w:tcBorders>
          </w:tcPr>
          <w:p w14:paraId="292EE83D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</w:tr>
      <w:tr w:rsidR="00BF7E48" w:rsidRPr="00B059D3" w14:paraId="483CBD1D" w14:textId="77777777" w:rsidTr="00BF7E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30BD35C" w14:textId="77777777" w:rsidR="00BF7E48" w:rsidRPr="00B059D3" w:rsidRDefault="00BF7E48" w:rsidP="00BF7E48">
            <w:pPr>
              <w:pStyle w:val="Text"/>
              <w:tabs>
                <w:tab w:val="left" w:pos="873"/>
                <w:tab w:val="left" w:pos="6096"/>
                <w:tab w:val="left" w:pos="8789"/>
              </w:tabs>
              <w:rPr>
                <w:bCs/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7B84C5C" w14:textId="77777777" w:rsidR="00BF7E48" w:rsidRPr="00B059D3" w:rsidRDefault="00BF7E48" w:rsidP="00BF7E48">
            <w:pPr>
              <w:pStyle w:val="Tex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4563A64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B0AE76A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C5CCC97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3378" w:type="dxa"/>
            <w:tcBorders>
              <w:left w:val="single" w:sz="8" w:space="0" w:color="auto"/>
              <w:right w:val="single" w:sz="8" w:space="0" w:color="auto"/>
            </w:tcBorders>
          </w:tcPr>
          <w:p w14:paraId="2F2172BB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  <w:tc>
          <w:tcPr>
            <w:tcW w:w="1003" w:type="dxa"/>
            <w:tcBorders>
              <w:left w:val="single" w:sz="8" w:space="0" w:color="auto"/>
              <w:right w:val="single" w:sz="8" w:space="0" w:color="auto"/>
            </w:tcBorders>
          </w:tcPr>
          <w:p w14:paraId="313B3A6A" w14:textId="77777777" w:rsidR="00BF7E48" w:rsidRPr="00B059D3" w:rsidRDefault="00BF7E48" w:rsidP="00BF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cs-CZ"/>
              </w:rPr>
            </w:pPr>
          </w:p>
        </w:tc>
      </w:tr>
    </w:tbl>
    <w:p w14:paraId="38D8D185" w14:textId="2FA82481" w:rsidR="00BF7E48" w:rsidRPr="00B059D3" w:rsidRDefault="00BF7E48" w:rsidP="00BF7E48">
      <w:pPr>
        <w:pStyle w:val="Titulek"/>
        <w:rPr>
          <w:lang w:val="cs-CZ"/>
        </w:rPr>
      </w:pPr>
      <w:bookmarkStart w:id="22" w:name="_Toc146618268"/>
      <w:r w:rsidRPr="00B059D3">
        <w:rPr>
          <w:lang w:val="cs-CZ"/>
        </w:rPr>
        <w:t xml:space="preserve">Table </w:t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STYLEREF 1 \s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7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noBreakHyphen/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SEQ Table \* ARABIC \s 1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1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t xml:space="preserve"> Verifikační matice</w:t>
      </w:r>
      <w:bookmarkEnd w:id="22"/>
    </w:p>
    <w:p w14:paraId="4FD7785B" w14:textId="52FFAEE3" w:rsidR="00457F32" w:rsidRPr="00B059D3" w:rsidRDefault="00457F32" w:rsidP="00457F32">
      <w:pPr>
        <w:pStyle w:val="Nadpis2"/>
        <w:rPr>
          <w:lang w:val="cs-CZ"/>
        </w:rPr>
      </w:pPr>
      <w:bookmarkStart w:id="23" w:name="_Toc146618259"/>
      <w:r w:rsidRPr="00B059D3">
        <w:rPr>
          <w:lang w:val="cs-CZ"/>
        </w:rPr>
        <w:t>Popis verifikačního prostředí</w:t>
      </w:r>
      <w:bookmarkEnd w:id="23"/>
    </w:p>
    <w:p w14:paraId="35E51880" w14:textId="4EDBFAF7" w:rsidR="00457F32" w:rsidRPr="00A21080" w:rsidRDefault="00942C59" w:rsidP="00457F32">
      <w:pPr>
        <w:pStyle w:val="Text"/>
        <w:rPr>
          <w:i/>
          <w:lang w:val="cs-CZ"/>
        </w:rPr>
      </w:pPr>
      <w:r w:rsidRPr="00A21080">
        <w:rPr>
          <w:i/>
          <w:lang w:val="cs-CZ"/>
        </w:rPr>
        <w:t>Tato kapitola popisuje strukturu verifikačního prostředí a funkci jeho jednotlivých komponent. Podobně jako při popisu návrhu je nejprve představena celková struktura a popis předávání dat mezi jednotlivými komponentami. Následně jsou jednotlivé komponenty blíže představeny.</w:t>
      </w:r>
    </w:p>
    <w:p w14:paraId="562264CD" w14:textId="0081EC89" w:rsidR="0029368E" w:rsidRPr="00B059D3" w:rsidRDefault="0029368E" w:rsidP="00457F32">
      <w:pPr>
        <w:pStyle w:val="Text"/>
        <w:rPr>
          <w:lang w:val="cs-CZ"/>
        </w:rPr>
      </w:pPr>
    </w:p>
    <w:p w14:paraId="495FC69D" w14:textId="45A12F2E" w:rsidR="0029368E" w:rsidRPr="00B059D3" w:rsidRDefault="0029368E" w:rsidP="0029368E">
      <w:pPr>
        <w:pStyle w:val="Titulek"/>
        <w:rPr>
          <w:lang w:val="cs-CZ"/>
        </w:rPr>
      </w:pPr>
      <w:bookmarkStart w:id="24" w:name="_Toc146618265"/>
      <w:r w:rsidRPr="00B059D3">
        <w:rPr>
          <w:lang w:val="cs-CZ"/>
        </w:rPr>
        <w:t xml:space="preserve">Obrázek </w:t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STYLEREF 1 \s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7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noBreakHyphen/>
      </w:r>
      <w:r w:rsidRPr="00B059D3">
        <w:rPr>
          <w:lang w:val="cs-CZ"/>
        </w:rPr>
        <w:fldChar w:fldCharType="begin"/>
      </w:r>
      <w:r w:rsidRPr="00B059D3">
        <w:rPr>
          <w:lang w:val="cs-CZ"/>
        </w:rPr>
        <w:instrText xml:space="preserve"> SEQ Figure \* ARABIC \s 1 </w:instrText>
      </w:r>
      <w:r w:rsidRPr="00B059D3">
        <w:rPr>
          <w:lang w:val="cs-CZ"/>
        </w:rPr>
        <w:fldChar w:fldCharType="separate"/>
      </w:r>
      <w:r w:rsidR="00EA00D4">
        <w:rPr>
          <w:noProof/>
          <w:lang w:val="cs-CZ"/>
        </w:rPr>
        <w:t>1</w:t>
      </w:r>
      <w:r w:rsidRPr="00B059D3">
        <w:rPr>
          <w:lang w:val="cs-CZ"/>
        </w:rPr>
        <w:fldChar w:fldCharType="end"/>
      </w:r>
      <w:r w:rsidRPr="00B059D3">
        <w:rPr>
          <w:lang w:val="cs-CZ"/>
        </w:rPr>
        <w:t xml:space="preserve"> Blokové schéma verifikačního prostředí</w:t>
      </w:r>
      <w:bookmarkEnd w:id="24"/>
    </w:p>
    <w:p w14:paraId="135BF201" w14:textId="035179E6" w:rsidR="0029368E" w:rsidRPr="00B059D3" w:rsidRDefault="00942C59" w:rsidP="00457F32">
      <w:pPr>
        <w:pStyle w:val="Text"/>
        <w:rPr>
          <w:lang w:val="cs-CZ"/>
        </w:rPr>
      </w:pPr>
      <w:r w:rsidRPr="00B059D3">
        <w:rPr>
          <w:b/>
          <w:lang w:val="cs-CZ"/>
        </w:rPr>
        <w:t>SPI BFM</w:t>
      </w:r>
      <w:r w:rsidRPr="00B059D3">
        <w:rPr>
          <w:lang w:val="cs-CZ"/>
        </w:rPr>
        <w:t xml:space="preserve"> zajišťuje …</w:t>
      </w:r>
    </w:p>
    <w:p w14:paraId="67BE2486" w14:textId="1F41FF81" w:rsidR="00942C59" w:rsidRDefault="00A21080" w:rsidP="00457F32">
      <w:pPr>
        <w:pStyle w:val="Text"/>
        <w:rPr>
          <w:lang w:val="cs-CZ"/>
        </w:rPr>
      </w:pPr>
      <w:r>
        <w:rPr>
          <w:b/>
          <w:lang w:val="cs-CZ"/>
        </w:rPr>
        <w:t xml:space="preserve">Testbench </w:t>
      </w:r>
      <w:r w:rsidR="00942C59" w:rsidRPr="00B059D3">
        <w:rPr>
          <w:lang w:val="cs-CZ"/>
        </w:rPr>
        <w:t>…</w:t>
      </w:r>
    </w:p>
    <w:p w14:paraId="40E08226" w14:textId="567E9D51" w:rsidR="00A21080" w:rsidRPr="00B059D3" w:rsidRDefault="00A21080" w:rsidP="00A21080">
      <w:pPr>
        <w:pStyle w:val="Text"/>
        <w:rPr>
          <w:lang w:val="cs-CZ"/>
        </w:rPr>
      </w:pPr>
      <w:r>
        <w:rPr>
          <w:b/>
          <w:lang w:val="cs-CZ"/>
        </w:rPr>
        <w:t xml:space="preserve">Testcase </w:t>
      </w:r>
      <w:r w:rsidRPr="00B059D3">
        <w:rPr>
          <w:lang w:val="cs-CZ"/>
        </w:rPr>
        <w:t>…</w:t>
      </w:r>
    </w:p>
    <w:p w14:paraId="41F3CBDC" w14:textId="77777777" w:rsidR="00A21080" w:rsidRPr="00B059D3" w:rsidRDefault="00A21080" w:rsidP="00457F32">
      <w:pPr>
        <w:pStyle w:val="Text"/>
        <w:rPr>
          <w:lang w:val="cs-CZ"/>
        </w:rPr>
      </w:pPr>
    </w:p>
    <w:p w14:paraId="3E3444BC" w14:textId="763DAA9F" w:rsidR="00942C59" w:rsidRPr="00B059D3" w:rsidRDefault="00942C59" w:rsidP="00457F32">
      <w:pPr>
        <w:pStyle w:val="Text"/>
        <w:rPr>
          <w:lang w:val="cs-CZ"/>
        </w:rPr>
      </w:pPr>
    </w:p>
    <w:p w14:paraId="36C79D28" w14:textId="77777777" w:rsidR="00942C59" w:rsidRPr="00B059D3" w:rsidRDefault="00942C59" w:rsidP="00457F32">
      <w:pPr>
        <w:pStyle w:val="Text"/>
        <w:rPr>
          <w:lang w:val="cs-CZ"/>
        </w:rPr>
      </w:pPr>
    </w:p>
    <w:p w14:paraId="212544EF" w14:textId="77777777" w:rsidR="00942C59" w:rsidRPr="00B059D3" w:rsidRDefault="00942C59">
      <w:pPr>
        <w:rPr>
          <w:rFonts w:eastAsiaTheme="majorEastAsia" w:cstheme="majorBidi"/>
          <w:b/>
          <w:bCs/>
          <w:color w:val="000000" w:themeColor="text1"/>
          <w:sz w:val="24"/>
          <w:szCs w:val="26"/>
          <w:lang w:val="cs-CZ"/>
        </w:rPr>
      </w:pPr>
      <w:r w:rsidRPr="00B059D3">
        <w:rPr>
          <w:lang w:val="cs-CZ"/>
        </w:rPr>
        <w:br w:type="page"/>
      </w:r>
    </w:p>
    <w:p w14:paraId="6EBBAC0C" w14:textId="486D38B5" w:rsidR="00457F32" w:rsidRPr="00B059D3" w:rsidRDefault="00457F32" w:rsidP="00457F32">
      <w:pPr>
        <w:pStyle w:val="Nadpis2"/>
        <w:rPr>
          <w:lang w:val="cs-CZ"/>
        </w:rPr>
      </w:pPr>
      <w:bookmarkStart w:id="25" w:name="_Toc146618260"/>
      <w:r w:rsidRPr="00B059D3">
        <w:rPr>
          <w:lang w:val="cs-CZ"/>
        </w:rPr>
        <w:lastRenderedPageBreak/>
        <w:t>Verifikační testy</w:t>
      </w:r>
      <w:bookmarkEnd w:id="25"/>
    </w:p>
    <w:p w14:paraId="55A8972B" w14:textId="3FBC2483" w:rsidR="00942C59" w:rsidRPr="00E26FE4" w:rsidRDefault="00942C59" w:rsidP="000E57B7">
      <w:pPr>
        <w:pStyle w:val="Text"/>
        <w:rPr>
          <w:i/>
          <w:lang w:val="cs-CZ"/>
        </w:rPr>
      </w:pPr>
      <w:r w:rsidRPr="00E26FE4">
        <w:rPr>
          <w:i/>
          <w:lang w:val="cs-CZ"/>
        </w:rPr>
        <w:t>V této kapitole jsou uvedeny všechny testy pro ověření funkčnosti návrhu (a splnění požadavků). Popis každého testu by se měl skládat z následujících částí:</w:t>
      </w:r>
    </w:p>
    <w:p w14:paraId="7B5BED87" w14:textId="32E65E1D" w:rsidR="00942C59" w:rsidRPr="00E26FE4" w:rsidRDefault="00942C59" w:rsidP="00942C59">
      <w:pPr>
        <w:pStyle w:val="Text"/>
        <w:numPr>
          <w:ilvl w:val="0"/>
          <w:numId w:val="39"/>
        </w:numPr>
        <w:rPr>
          <w:i/>
          <w:lang w:val="cs-CZ"/>
        </w:rPr>
      </w:pPr>
      <w:r w:rsidRPr="00E26FE4">
        <w:rPr>
          <w:i/>
          <w:lang w:val="cs-CZ"/>
        </w:rPr>
        <w:t>Název testu</w:t>
      </w:r>
    </w:p>
    <w:p w14:paraId="06BBE647" w14:textId="25D63D0C" w:rsidR="000E57B7" w:rsidRPr="00E26FE4" w:rsidRDefault="00942C59" w:rsidP="00942C59">
      <w:pPr>
        <w:pStyle w:val="Text"/>
        <w:numPr>
          <w:ilvl w:val="0"/>
          <w:numId w:val="39"/>
        </w:numPr>
        <w:rPr>
          <w:i/>
          <w:lang w:val="cs-CZ"/>
        </w:rPr>
      </w:pPr>
      <w:r w:rsidRPr="00E26FE4">
        <w:rPr>
          <w:i/>
          <w:lang w:val="cs-CZ"/>
        </w:rPr>
        <w:t>Stručný popis testu – jakou vlastnost má ověřit, do jakých stavů je DUT uvedeno</w:t>
      </w:r>
    </w:p>
    <w:p w14:paraId="26F0B341" w14:textId="1AA501B5" w:rsidR="00942C59" w:rsidRPr="00E26FE4" w:rsidRDefault="00942C59" w:rsidP="00942C59">
      <w:pPr>
        <w:pStyle w:val="Text"/>
        <w:numPr>
          <w:ilvl w:val="0"/>
          <w:numId w:val="39"/>
        </w:numPr>
        <w:rPr>
          <w:i/>
          <w:lang w:val="cs-CZ"/>
        </w:rPr>
      </w:pPr>
      <w:r w:rsidRPr="00E26FE4">
        <w:rPr>
          <w:i/>
          <w:lang w:val="cs-CZ"/>
        </w:rPr>
        <w:t>Seznam požadavků, které tento test ověřuje</w:t>
      </w:r>
    </w:p>
    <w:p w14:paraId="473F38D9" w14:textId="3C69F873" w:rsidR="00942C59" w:rsidRPr="00E26FE4" w:rsidRDefault="00942C59" w:rsidP="00942C59">
      <w:pPr>
        <w:pStyle w:val="Text"/>
        <w:numPr>
          <w:ilvl w:val="0"/>
          <w:numId w:val="39"/>
        </w:numPr>
        <w:rPr>
          <w:i/>
          <w:lang w:val="cs-CZ"/>
        </w:rPr>
      </w:pPr>
      <w:r w:rsidRPr="00E26FE4">
        <w:rPr>
          <w:i/>
          <w:lang w:val="cs-CZ"/>
        </w:rPr>
        <w:t>Detailní popis testovací procedury – v případě přímých testů jsou to pak jednotlivé kroky.</w:t>
      </w:r>
    </w:p>
    <w:p w14:paraId="754AEDB1" w14:textId="41BDADC3" w:rsidR="00013F15" w:rsidRPr="00B059D3" w:rsidRDefault="00013F15">
      <w:pPr>
        <w:rPr>
          <w:lang w:val="cs-CZ"/>
        </w:rPr>
      </w:pPr>
      <w:r w:rsidRPr="00B059D3">
        <w:rPr>
          <w:lang w:val="cs-CZ"/>
        </w:rPr>
        <w:br w:type="page"/>
      </w:r>
    </w:p>
    <w:tbl>
      <w:tblPr>
        <w:tblStyle w:val="Mkatabulky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60"/>
        <w:gridCol w:w="5188"/>
        <w:gridCol w:w="1417"/>
        <w:gridCol w:w="1333"/>
      </w:tblGrid>
      <w:tr w:rsidR="00A83E6B" w:rsidRPr="00B059D3" w14:paraId="2AA9CD4F" w14:textId="77777777" w:rsidTr="0002313A">
        <w:tc>
          <w:tcPr>
            <w:tcW w:w="1560" w:type="dxa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7A2C3D6" w14:textId="46615667" w:rsidR="00A83E6B" w:rsidRPr="00B059D3" w:rsidRDefault="00A83E6B" w:rsidP="00A83E6B">
            <w:pPr>
              <w:pStyle w:val="Text"/>
              <w:rPr>
                <w:b/>
                <w:lang w:val="cs-CZ"/>
              </w:rPr>
            </w:pPr>
            <w:r w:rsidRPr="00B059D3">
              <w:rPr>
                <w:b/>
                <w:lang w:val="cs-CZ"/>
              </w:rPr>
              <w:lastRenderedPageBreak/>
              <w:t xml:space="preserve">Název testu </w:t>
            </w:r>
          </w:p>
        </w:tc>
        <w:tc>
          <w:tcPr>
            <w:tcW w:w="5188" w:type="dxa"/>
            <w:tcBorders>
              <w:top w:val="single" w:sz="8" w:space="0" w:color="auto"/>
            </w:tcBorders>
            <w:shd w:val="clear" w:color="auto" w:fill="F2F2F2" w:themeFill="background1" w:themeFillShade="F2"/>
          </w:tcPr>
          <w:p w14:paraId="3A3FE37A" w14:textId="3ADD4942" w:rsidR="00A83E6B" w:rsidRPr="00B059D3" w:rsidRDefault="0002313A" w:rsidP="0002313A">
            <w:pPr>
              <w:pStyle w:val="Text"/>
              <w:ind w:left="-60"/>
              <w:rPr>
                <w:lang w:val="cs-CZ"/>
              </w:rPr>
            </w:pPr>
            <w:r w:rsidRPr="00B059D3">
              <w:rPr>
                <w:lang w:val="cs-CZ"/>
              </w:rPr>
              <w:t>Detekce chybného rámce na sběrnici SPI</w:t>
            </w:r>
          </w:p>
        </w:tc>
        <w:tc>
          <w:tcPr>
            <w:tcW w:w="1417" w:type="dxa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006872D" w14:textId="07F16075" w:rsidR="00A83E6B" w:rsidRPr="00B059D3" w:rsidRDefault="0002313A" w:rsidP="00A83E6B">
            <w:pPr>
              <w:pStyle w:val="Text"/>
              <w:rPr>
                <w:b/>
                <w:lang w:val="cs-CZ"/>
              </w:rPr>
            </w:pPr>
            <w:r w:rsidRPr="00B059D3">
              <w:rPr>
                <w:b/>
                <w:lang w:val="cs-CZ"/>
              </w:rPr>
              <w:t>Číslo testu</w:t>
            </w:r>
            <w:r w:rsidR="00A83E6B" w:rsidRPr="00B059D3">
              <w:rPr>
                <w:b/>
                <w:lang w:val="cs-CZ"/>
              </w:rPr>
              <w:t>.:</w:t>
            </w:r>
          </w:p>
        </w:tc>
        <w:tc>
          <w:tcPr>
            <w:tcW w:w="1333" w:type="dxa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57CAA9B" w14:textId="69C33D41" w:rsidR="00A83E6B" w:rsidRPr="00B059D3" w:rsidRDefault="0002313A" w:rsidP="00A83E6B">
            <w:pPr>
              <w:pStyle w:val="Text"/>
              <w:rPr>
                <w:lang w:val="cs-CZ"/>
              </w:rPr>
            </w:pPr>
            <w:r w:rsidRPr="00B059D3">
              <w:rPr>
                <w:lang w:val="cs-CZ"/>
              </w:rPr>
              <w:t>tc_spi_001</w:t>
            </w:r>
          </w:p>
        </w:tc>
      </w:tr>
      <w:tr w:rsidR="00A83E6B" w:rsidRPr="00B059D3" w14:paraId="0A68C897" w14:textId="77777777" w:rsidTr="0002313A">
        <w:tc>
          <w:tcPr>
            <w:tcW w:w="1560" w:type="dxa"/>
            <w:tcBorders>
              <w:bottom w:val="single" w:sz="8" w:space="0" w:color="auto"/>
            </w:tcBorders>
            <w:shd w:val="clear" w:color="auto" w:fill="auto"/>
          </w:tcPr>
          <w:p w14:paraId="1809AFCE" w14:textId="1F3C9A71" w:rsidR="00A83E6B" w:rsidRPr="00B059D3" w:rsidRDefault="0002313A" w:rsidP="00A83E6B">
            <w:pPr>
              <w:pStyle w:val="Text"/>
              <w:rPr>
                <w:b/>
                <w:lang w:val="cs-CZ"/>
              </w:rPr>
            </w:pPr>
            <w:r w:rsidRPr="00B059D3">
              <w:rPr>
                <w:b/>
                <w:lang w:val="cs-CZ"/>
              </w:rPr>
              <w:t>Popis testu</w:t>
            </w:r>
          </w:p>
        </w:tc>
        <w:tc>
          <w:tcPr>
            <w:tcW w:w="7938" w:type="dxa"/>
            <w:gridSpan w:val="3"/>
            <w:tcBorders>
              <w:bottom w:val="single" w:sz="8" w:space="0" w:color="auto"/>
            </w:tcBorders>
            <w:shd w:val="clear" w:color="auto" w:fill="auto"/>
          </w:tcPr>
          <w:p w14:paraId="46AA32B9" w14:textId="244C6D71" w:rsidR="00A83E6B" w:rsidRPr="00B059D3" w:rsidRDefault="0002313A" w:rsidP="0002313A">
            <w:pPr>
              <w:pStyle w:val="Text"/>
              <w:ind w:left="-60"/>
              <w:rPr>
                <w:lang w:val="cs-CZ"/>
              </w:rPr>
            </w:pPr>
            <w:r w:rsidRPr="00B059D3">
              <w:rPr>
                <w:lang w:val="cs-CZ"/>
              </w:rPr>
              <w:t>Účelem tohoto testu je ověření, že chybný rámce není v DUT přijat. Testovány jsou dva scénáře, kdy nejprve je do DUT odeslán krátký rámec a následně dlouhý rámec.</w:t>
            </w:r>
          </w:p>
        </w:tc>
      </w:tr>
      <w:tr w:rsidR="00A83E6B" w:rsidRPr="00B059D3" w14:paraId="082AE845" w14:textId="77777777" w:rsidTr="0002313A">
        <w:tc>
          <w:tcPr>
            <w:tcW w:w="1560" w:type="dxa"/>
            <w:tcBorders>
              <w:top w:val="single" w:sz="8" w:space="0" w:color="auto"/>
            </w:tcBorders>
            <w:shd w:val="clear" w:color="auto" w:fill="auto"/>
          </w:tcPr>
          <w:p w14:paraId="70E3F31D" w14:textId="22EDAD69" w:rsidR="00A83E6B" w:rsidRPr="00B059D3" w:rsidRDefault="0002313A" w:rsidP="00A83E6B">
            <w:pPr>
              <w:pStyle w:val="Text"/>
              <w:rPr>
                <w:b/>
                <w:lang w:val="cs-CZ"/>
              </w:rPr>
            </w:pPr>
            <w:r w:rsidRPr="00B059D3">
              <w:rPr>
                <w:b/>
                <w:lang w:val="cs-CZ"/>
              </w:rPr>
              <w:t>Reflektované požadavky</w:t>
            </w:r>
          </w:p>
        </w:tc>
        <w:tc>
          <w:tcPr>
            <w:tcW w:w="7938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14:paraId="3AB68C23" w14:textId="77C80D57" w:rsidR="00A83E6B" w:rsidRPr="00B059D3" w:rsidRDefault="0002313A" w:rsidP="0002313A">
            <w:pPr>
              <w:pStyle w:val="Text"/>
              <w:ind w:left="-60"/>
              <w:rPr>
                <w:lang w:val="cs-CZ"/>
              </w:rPr>
            </w:pPr>
            <w:r w:rsidRPr="00B059D3">
              <w:rPr>
                <w:lang w:val="cs-CZ"/>
              </w:rPr>
              <w:t>REQ_AAU_I_022</w:t>
            </w:r>
          </w:p>
        </w:tc>
      </w:tr>
      <w:tr w:rsidR="00A83E6B" w:rsidRPr="00B059D3" w14:paraId="6FBE63DF" w14:textId="77777777" w:rsidTr="0002313A">
        <w:tc>
          <w:tcPr>
            <w:tcW w:w="1560" w:type="dxa"/>
            <w:shd w:val="clear" w:color="auto" w:fill="auto"/>
          </w:tcPr>
          <w:p w14:paraId="3E7F810F" w14:textId="4F63ACCD" w:rsidR="00A83E6B" w:rsidRPr="00B059D3" w:rsidRDefault="0002313A" w:rsidP="00A83E6B">
            <w:pPr>
              <w:pStyle w:val="Text"/>
              <w:rPr>
                <w:b/>
                <w:lang w:val="cs-CZ"/>
              </w:rPr>
            </w:pPr>
            <w:r w:rsidRPr="00B059D3">
              <w:rPr>
                <w:b/>
                <w:lang w:val="cs-CZ"/>
              </w:rPr>
              <w:t>Postup testu</w:t>
            </w:r>
          </w:p>
        </w:tc>
        <w:tc>
          <w:tcPr>
            <w:tcW w:w="7938" w:type="dxa"/>
            <w:gridSpan w:val="3"/>
            <w:shd w:val="clear" w:color="auto" w:fill="auto"/>
          </w:tcPr>
          <w:p w14:paraId="3C86FEE8" w14:textId="38CF2366" w:rsidR="00A83E6B" w:rsidRPr="00B059D3" w:rsidRDefault="0002313A" w:rsidP="0002313A">
            <w:pPr>
              <w:pStyle w:val="Text"/>
              <w:numPr>
                <w:ilvl w:val="0"/>
                <w:numId w:val="43"/>
              </w:numPr>
              <w:rPr>
                <w:lang w:val="cs-CZ"/>
              </w:rPr>
            </w:pPr>
            <w:r w:rsidRPr="00B059D3">
              <w:rPr>
                <w:lang w:val="cs-CZ"/>
              </w:rPr>
              <w:t>Reset DUT</w:t>
            </w:r>
          </w:p>
          <w:p w14:paraId="7D8DCFC6" w14:textId="4F0EAB79" w:rsidR="0002313A" w:rsidRPr="00B059D3" w:rsidRDefault="0002313A" w:rsidP="0002313A">
            <w:pPr>
              <w:pStyle w:val="Text"/>
              <w:numPr>
                <w:ilvl w:val="0"/>
                <w:numId w:val="43"/>
              </w:numPr>
              <w:rPr>
                <w:lang w:val="cs-CZ"/>
              </w:rPr>
            </w:pPr>
            <w:r w:rsidRPr="00B059D3">
              <w:rPr>
                <w:lang w:val="cs-CZ"/>
              </w:rPr>
              <w:t>Spuštění generování hodinového signálu s frekvencí 50 MHz.</w:t>
            </w:r>
          </w:p>
          <w:p w14:paraId="79B61883" w14:textId="52A9D743" w:rsidR="0002313A" w:rsidRPr="00B059D3" w:rsidRDefault="0002313A" w:rsidP="0002313A">
            <w:pPr>
              <w:pStyle w:val="Text"/>
              <w:numPr>
                <w:ilvl w:val="0"/>
                <w:numId w:val="43"/>
              </w:numPr>
              <w:rPr>
                <w:lang w:val="cs-CZ"/>
              </w:rPr>
            </w:pPr>
            <w:r w:rsidRPr="00B059D3">
              <w:rPr>
                <w:lang w:val="cs-CZ"/>
              </w:rPr>
              <w:t>BFM_SPIM: Odeslán platný rámec s hodnotou XXX.</w:t>
            </w:r>
          </w:p>
          <w:p w14:paraId="54B5616C" w14:textId="7EA255A8" w:rsidR="0002313A" w:rsidRPr="00B059D3" w:rsidRDefault="0002313A" w:rsidP="0002313A">
            <w:pPr>
              <w:pStyle w:val="Text"/>
              <w:numPr>
                <w:ilvl w:val="0"/>
                <w:numId w:val="43"/>
              </w:numPr>
              <w:rPr>
                <w:lang w:val="cs-CZ"/>
              </w:rPr>
            </w:pPr>
            <w:r w:rsidRPr="00B059D3">
              <w:rPr>
                <w:lang w:val="cs-CZ"/>
              </w:rPr>
              <w:t>BFM_SPIM: Odeslán chybný rámec s hodnotou XXX.</w:t>
            </w:r>
          </w:p>
          <w:p w14:paraId="55CC0F0A" w14:textId="77777777" w:rsidR="0002313A" w:rsidRPr="00B059D3" w:rsidRDefault="0002313A" w:rsidP="0002313A">
            <w:pPr>
              <w:pStyle w:val="Text"/>
              <w:numPr>
                <w:ilvl w:val="0"/>
                <w:numId w:val="43"/>
              </w:numPr>
              <w:rPr>
                <w:lang w:val="cs-CZ"/>
              </w:rPr>
            </w:pPr>
            <w:r w:rsidRPr="00B059D3">
              <w:rPr>
                <w:lang w:val="cs-CZ"/>
              </w:rPr>
              <w:t>BFM_SPIM: Odeslán platný rámec s hodnotou XXX.</w:t>
            </w:r>
          </w:p>
          <w:p w14:paraId="58B41163" w14:textId="3E93251A" w:rsidR="0002313A" w:rsidRPr="00B059D3" w:rsidRDefault="0002313A" w:rsidP="0002313A">
            <w:pPr>
              <w:pStyle w:val="Text"/>
              <w:numPr>
                <w:ilvl w:val="0"/>
                <w:numId w:val="43"/>
              </w:numPr>
              <w:rPr>
                <w:lang w:val="cs-CZ"/>
              </w:rPr>
            </w:pPr>
            <w:r w:rsidRPr="00B059D3">
              <w:rPr>
                <w:lang w:val="cs-CZ"/>
              </w:rPr>
              <w:t>Atd.</w:t>
            </w:r>
          </w:p>
          <w:p w14:paraId="1FCBFD3A" w14:textId="68EEF9D3" w:rsidR="00A83E6B" w:rsidRPr="00B059D3" w:rsidRDefault="00A83E6B" w:rsidP="00A83E6B">
            <w:pPr>
              <w:pStyle w:val="Text"/>
              <w:rPr>
                <w:lang w:val="cs-CZ"/>
              </w:rPr>
            </w:pPr>
          </w:p>
        </w:tc>
      </w:tr>
    </w:tbl>
    <w:p w14:paraId="1271E682" w14:textId="77777777" w:rsidR="00942C59" w:rsidRPr="00B059D3" w:rsidRDefault="00942C59" w:rsidP="000E57B7">
      <w:pPr>
        <w:pStyle w:val="Text"/>
        <w:rPr>
          <w:lang w:val="cs-CZ"/>
        </w:rPr>
      </w:pPr>
    </w:p>
    <w:p w14:paraId="6BEE32AB" w14:textId="77777777" w:rsidR="000E57B7" w:rsidRPr="00B059D3" w:rsidRDefault="000E57B7" w:rsidP="000E57B7">
      <w:pPr>
        <w:pStyle w:val="Text"/>
        <w:rPr>
          <w:lang w:val="cs-CZ"/>
        </w:rPr>
      </w:pPr>
    </w:p>
    <w:p w14:paraId="4BD08DB7" w14:textId="1AD98731" w:rsidR="00457F32" w:rsidRPr="00B059D3" w:rsidRDefault="00457F32" w:rsidP="00457F32">
      <w:pPr>
        <w:pStyle w:val="Text"/>
        <w:rPr>
          <w:lang w:val="cs-CZ"/>
        </w:rPr>
      </w:pPr>
    </w:p>
    <w:p w14:paraId="262410E2" w14:textId="50A87CC7" w:rsidR="00457F32" w:rsidRPr="00B059D3" w:rsidRDefault="00457F32">
      <w:pPr>
        <w:rPr>
          <w:lang w:val="cs-CZ"/>
        </w:rPr>
      </w:pPr>
      <w:r w:rsidRPr="00B059D3">
        <w:rPr>
          <w:lang w:val="cs-CZ"/>
        </w:rPr>
        <w:br w:type="page"/>
      </w:r>
    </w:p>
    <w:p w14:paraId="6AC7AD7D" w14:textId="6D16CDC0" w:rsidR="00457F32" w:rsidRPr="00B059D3" w:rsidRDefault="00457F32" w:rsidP="00457F32">
      <w:pPr>
        <w:pStyle w:val="Nadpis1"/>
        <w:rPr>
          <w:lang w:val="cs-CZ"/>
        </w:rPr>
      </w:pPr>
      <w:bookmarkStart w:id="26" w:name="_Ref85969035"/>
      <w:bookmarkStart w:id="27" w:name="_Toc146618261"/>
      <w:r w:rsidRPr="00B059D3">
        <w:rPr>
          <w:lang w:val="cs-CZ"/>
        </w:rPr>
        <w:lastRenderedPageBreak/>
        <w:t>Výsledky implementace</w:t>
      </w:r>
      <w:bookmarkEnd w:id="26"/>
      <w:bookmarkEnd w:id="27"/>
    </w:p>
    <w:p w14:paraId="3A55F9A1" w14:textId="3BDAE3EE" w:rsidR="00BC5B67" w:rsidRPr="007D5792" w:rsidRDefault="00BC5B67" w:rsidP="004F0582">
      <w:pPr>
        <w:pStyle w:val="Text"/>
        <w:rPr>
          <w:i/>
          <w:lang w:val="cs-CZ"/>
        </w:rPr>
      </w:pPr>
      <w:r w:rsidRPr="007D5792">
        <w:rPr>
          <w:i/>
          <w:lang w:val="cs-CZ"/>
        </w:rPr>
        <w:t xml:space="preserve">V závěrečné kapitole </w:t>
      </w:r>
      <w:r w:rsidR="00C74E5A" w:rsidRPr="007D5792">
        <w:rPr>
          <w:i/>
          <w:lang w:val="cs-CZ"/>
        </w:rPr>
        <w:t xml:space="preserve">zprávy </w:t>
      </w:r>
      <w:r w:rsidRPr="007D5792">
        <w:rPr>
          <w:i/>
          <w:lang w:val="cs-CZ"/>
        </w:rPr>
        <w:t>by</w:t>
      </w:r>
      <w:r w:rsidR="00C74E5A" w:rsidRPr="007D5792">
        <w:rPr>
          <w:i/>
          <w:lang w:val="cs-CZ"/>
        </w:rPr>
        <w:t xml:space="preserve"> měly být uvedeny výsledky implementace pro cílový obvod FPGA.</w:t>
      </w:r>
    </w:p>
    <w:p w14:paraId="5766F348" w14:textId="58C05702" w:rsidR="00C74E5A" w:rsidRPr="007D5792" w:rsidRDefault="00C74E5A" w:rsidP="004F0582">
      <w:pPr>
        <w:pStyle w:val="Text"/>
        <w:rPr>
          <w:i/>
          <w:lang w:val="cs-CZ"/>
        </w:rPr>
      </w:pPr>
      <w:r w:rsidRPr="007D5792">
        <w:rPr>
          <w:i/>
          <w:lang w:val="cs-CZ"/>
        </w:rPr>
        <w:t>Kromě základních informací (využité zdroje, maximální pracovní frekvence) je nutné také uvést informace</w:t>
      </w:r>
      <w:r w:rsidR="00125E50" w:rsidRPr="007D5792">
        <w:rPr>
          <w:i/>
          <w:lang w:val="cs-CZ"/>
        </w:rPr>
        <w:t xml:space="preserve"> o tom</w:t>
      </w:r>
      <w:r w:rsidRPr="007D5792">
        <w:rPr>
          <w:i/>
          <w:lang w:val="cs-CZ"/>
        </w:rPr>
        <w:t>, jakým způsobem byly výsledky získány</w:t>
      </w:r>
      <w:r w:rsidR="00125E50" w:rsidRPr="007D5792">
        <w:rPr>
          <w:i/>
          <w:lang w:val="cs-CZ"/>
        </w:rPr>
        <w:t>. Jedná se především o použité nástroje včetně jejich verze, nastavení pro implementaci (konfigurace syntetizéru, implementační strategie pro P&amp;R) a také omezení implementace (tzv. constraints), pokud jsou použity.</w:t>
      </w:r>
    </w:p>
    <w:p w14:paraId="3C725661" w14:textId="65D6DF76" w:rsidR="00CE1571" w:rsidRPr="007D5792" w:rsidRDefault="00125E50" w:rsidP="00125E50">
      <w:pPr>
        <w:pStyle w:val="Text"/>
        <w:rPr>
          <w:i/>
          <w:lang w:val="cs-CZ"/>
        </w:rPr>
      </w:pPr>
      <w:r w:rsidRPr="007D5792">
        <w:rPr>
          <w:i/>
          <w:lang w:val="cs-CZ"/>
        </w:rPr>
        <w:t xml:space="preserve">V tomto projektu jsou vstupní signály asynchronní, v takovém případě je žádoucí výslednou implementaci analyzovat z hlediska zpoždění na vstupních a výstupních signálech a dokázat dostatečnou časovou rezervu při zpracování signálů sběrnice SPI. </w:t>
      </w:r>
    </w:p>
    <w:sectPr w:rsidR="00CE1571" w:rsidRPr="007D5792" w:rsidSect="00196C8F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571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8EE56" w14:textId="77777777" w:rsidR="004E671B" w:rsidRDefault="004E671B" w:rsidP="00E0436B">
      <w:pPr>
        <w:spacing w:after="0" w:line="240" w:lineRule="auto"/>
      </w:pPr>
      <w:r>
        <w:separator/>
      </w:r>
    </w:p>
  </w:endnote>
  <w:endnote w:type="continuationSeparator" w:id="0">
    <w:p w14:paraId="230A7818" w14:textId="77777777" w:rsidR="004E671B" w:rsidRDefault="004E671B" w:rsidP="00E0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9BEF4" w14:textId="77777777" w:rsidR="004E45F5" w:rsidRPr="00E95B82" w:rsidRDefault="004E45F5" w:rsidP="00196C8F">
    <w:pPr>
      <w:autoSpaceDE w:val="0"/>
      <w:autoSpaceDN w:val="0"/>
      <w:adjustRightInd w:val="0"/>
      <w:spacing w:after="0" w:line="240" w:lineRule="auto"/>
      <w:jc w:val="both"/>
      <w:rPr>
        <w:rFonts w:cs="Arial"/>
        <w:sz w:val="18"/>
        <w:szCs w:val="20"/>
      </w:rPr>
    </w:pPr>
    <w:r w:rsidRPr="00E95B82">
      <w:rPr>
        <w:sz w:val="20"/>
      </w:rPr>
      <w:t>©</w:t>
    </w:r>
    <w:r w:rsidRPr="00E95B82">
      <w:rPr>
        <w:rFonts w:cs="Arial"/>
        <w:sz w:val="18"/>
        <w:szCs w:val="20"/>
      </w:rPr>
      <w:t xml:space="preserve"> Brno University of Technology. This document shall not be used for other purposes than those for which it was established. Unauthorized distribution, dissemination or disclosure is forbidden. </w:t>
    </w:r>
  </w:p>
  <w:p w14:paraId="591F3C07" w14:textId="77777777" w:rsidR="004E45F5" w:rsidRPr="009D1DEE" w:rsidRDefault="004E45F5" w:rsidP="00330925">
    <w:pPr>
      <w:autoSpaceDE w:val="0"/>
      <w:autoSpaceDN w:val="0"/>
      <w:adjustRightInd w:val="0"/>
      <w:spacing w:after="0" w:line="240" w:lineRule="auto"/>
      <w:rPr>
        <w:rFonts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A3EB3" w14:textId="77777777" w:rsidR="004E45F5" w:rsidRPr="00E95B82" w:rsidRDefault="004E45F5" w:rsidP="00196C8F">
    <w:pPr>
      <w:autoSpaceDE w:val="0"/>
      <w:autoSpaceDN w:val="0"/>
      <w:adjustRightInd w:val="0"/>
      <w:spacing w:after="0" w:line="240" w:lineRule="auto"/>
      <w:jc w:val="both"/>
      <w:rPr>
        <w:rFonts w:cs="Arial"/>
        <w:sz w:val="18"/>
        <w:szCs w:val="20"/>
      </w:rPr>
    </w:pPr>
    <w:r w:rsidRPr="00E95B82">
      <w:rPr>
        <w:sz w:val="20"/>
      </w:rPr>
      <w:t>©</w:t>
    </w:r>
    <w:r w:rsidRPr="00E95B82">
      <w:rPr>
        <w:rFonts w:cs="Arial"/>
        <w:sz w:val="18"/>
        <w:szCs w:val="20"/>
      </w:rPr>
      <w:t xml:space="preserve"> Brno University of Technology. This document shall not be used for other purpo</w:t>
    </w:r>
    <w:r>
      <w:rPr>
        <w:rFonts w:cs="Arial"/>
        <w:sz w:val="18"/>
        <w:szCs w:val="20"/>
      </w:rPr>
      <w:t xml:space="preserve">ses than those for which it was </w:t>
    </w:r>
    <w:r w:rsidRPr="00E95B82">
      <w:rPr>
        <w:rFonts w:cs="Arial"/>
        <w:sz w:val="18"/>
        <w:szCs w:val="20"/>
      </w:rPr>
      <w:t xml:space="preserve">established. Unauthorized distribution, dissemination or disclosure is forbidden. </w:t>
    </w:r>
  </w:p>
  <w:p w14:paraId="41A42408" w14:textId="77777777" w:rsidR="004E45F5" w:rsidRDefault="004E45F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32055" w14:textId="77777777" w:rsidR="004E671B" w:rsidRDefault="004E671B" w:rsidP="00E0436B">
      <w:pPr>
        <w:spacing w:after="0" w:line="240" w:lineRule="auto"/>
      </w:pPr>
      <w:r>
        <w:separator/>
      </w:r>
    </w:p>
  </w:footnote>
  <w:footnote w:type="continuationSeparator" w:id="0">
    <w:p w14:paraId="4E10EA9B" w14:textId="77777777" w:rsidR="004E671B" w:rsidRDefault="004E671B" w:rsidP="00E04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Mkatabulky"/>
      <w:tblW w:w="9981" w:type="dxa"/>
      <w:tblInd w:w="-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3012"/>
      <w:gridCol w:w="4373"/>
      <w:gridCol w:w="765"/>
      <w:gridCol w:w="1831"/>
    </w:tblGrid>
    <w:tr w:rsidR="004E45F5" w:rsidRPr="00C67859" w14:paraId="5A967C02" w14:textId="77777777" w:rsidTr="00F00257">
      <w:tc>
        <w:tcPr>
          <w:tcW w:w="2977" w:type="dxa"/>
          <w:vMerge w:val="restart"/>
          <w:vAlign w:val="center"/>
        </w:tcPr>
        <w:p w14:paraId="2B4415E2" w14:textId="77777777" w:rsidR="004E45F5" w:rsidRPr="00C67859" w:rsidRDefault="004E45F5" w:rsidP="00196C8F">
          <w:pPr>
            <w:pStyle w:val="Zhlav"/>
            <w:ind w:left="420" w:hanging="420"/>
            <w:rPr>
              <w:lang w:val="cs-CZ"/>
            </w:rPr>
          </w:pPr>
          <w:r w:rsidRPr="00C67859">
            <w:rPr>
              <w:noProof/>
              <w:lang w:val="cs-CZ" w:eastAsia="cs-CZ"/>
            </w:rPr>
            <w:drawing>
              <wp:inline distT="0" distB="0" distL="0" distR="0" wp14:anchorId="2E13A1CA" wp14:editId="423294E1">
                <wp:extent cx="1877438" cy="637402"/>
                <wp:effectExtent l="0" t="0" r="0" b="0"/>
                <wp:docPr id="4" name="Obráz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ut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7438" cy="637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vMerge w:val="restart"/>
        </w:tcPr>
        <w:p w14:paraId="336209A1" w14:textId="77777777" w:rsidR="004E45F5" w:rsidRDefault="004E45F5" w:rsidP="00554D4F">
          <w:pPr>
            <w:pStyle w:val="Zhlav"/>
            <w:spacing w:before="120"/>
            <w:jc w:val="center"/>
            <w:rPr>
              <w:rFonts w:cs="Arial"/>
              <w:sz w:val="24"/>
              <w:lang w:val="cs-CZ"/>
            </w:rPr>
          </w:pPr>
          <w:r w:rsidRPr="00C67859">
            <w:rPr>
              <w:rFonts w:cs="Arial"/>
              <w:sz w:val="24"/>
              <w:lang w:val="cs-CZ"/>
            </w:rPr>
            <w:fldChar w:fldCharType="begin"/>
          </w:r>
          <w:r w:rsidRPr="00C67859">
            <w:rPr>
              <w:rFonts w:cs="Arial"/>
              <w:sz w:val="24"/>
              <w:lang w:val="cs-CZ"/>
            </w:rPr>
            <w:instrText xml:space="preserve"> DOCPROPERTY  Project  \* MERGEFORMAT </w:instrText>
          </w:r>
          <w:r w:rsidRPr="00C67859">
            <w:rPr>
              <w:rFonts w:cs="Arial"/>
              <w:sz w:val="24"/>
              <w:lang w:val="cs-CZ"/>
            </w:rPr>
            <w:fldChar w:fldCharType="separate"/>
          </w:r>
          <w:r>
            <w:rPr>
              <w:rFonts w:cs="Arial"/>
              <w:sz w:val="24"/>
              <w:lang w:val="cs-CZ"/>
            </w:rPr>
            <w:t xml:space="preserve">BPC-NDI </w:t>
          </w:r>
        </w:p>
        <w:p w14:paraId="6E08489B" w14:textId="2C898939" w:rsidR="004E45F5" w:rsidRPr="00C67859" w:rsidRDefault="004E45F5" w:rsidP="00554D4F">
          <w:pPr>
            <w:pStyle w:val="Zhlav"/>
            <w:spacing w:before="120"/>
            <w:jc w:val="center"/>
            <w:rPr>
              <w:rFonts w:cs="Arial"/>
              <w:sz w:val="24"/>
              <w:lang w:val="cs-CZ"/>
            </w:rPr>
          </w:pPr>
          <w:r>
            <w:rPr>
              <w:rFonts w:cs="Arial"/>
              <w:sz w:val="24"/>
              <w:lang w:val="cs-CZ"/>
            </w:rPr>
            <w:t>Pomocná Aritmetická Jednotka</w:t>
          </w:r>
          <w:r w:rsidRPr="00C67859">
            <w:rPr>
              <w:rFonts w:cs="Arial"/>
              <w:sz w:val="24"/>
              <w:lang w:val="cs-CZ"/>
            </w:rPr>
            <w:fldChar w:fldCharType="end"/>
          </w:r>
        </w:p>
        <w:p w14:paraId="4ED6436A" w14:textId="7EB2694F" w:rsidR="004E45F5" w:rsidRPr="00C67859" w:rsidRDefault="004E45F5" w:rsidP="00C67859">
          <w:pPr>
            <w:pStyle w:val="Zhlav"/>
            <w:tabs>
              <w:tab w:val="center" w:pos="2156"/>
              <w:tab w:val="left" w:pos="3385"/>
            </w:tabs>
            <w:spacing w:before="120"/>
            <w:rPr>
              <w:lang w:val="cs-CZ"/>
            </w:rPr>
          </w:pPr>
          <w:r w:rsidRPr="00C67859">
            <w:rPr>
              <w:rFonts w:cs="Arial"/>
              <w:i/>
              <w:sz w:val="20"/>
              <w:lang w:val="cs-CZ"/>
            </w:rPr>
            <w:tab/>
          </w:r>
          <w:r w:rsidRPr="00C67859">
            <w:rPr>
              <w:rFonts w:cs="Arial"/>
              <w:i/>
              <w:sz w:val="20"/>
              <w:lang w:val="cs-CZ"/>
            </w:rPr>
            <w:fldChar w:fldCharType="begin"/>
          </w:r>
          <w:r w:rsidRPr="00C67859">
            <w:rPr>
              <w:rFonts w:cs="Arial"/>
              <w:i/>
              <w:sz w:val="20"/>
              <w:lang w:val="cs-CZ"/>
            </w:rPr>
            <w:instrText xml:space="preserve"> DOCPROPERTY  Document_name  \* MERGEFORMAT </w:instrText>
          </w:r>
          <w:r w:rsidRPr="00C67859">
            <w:rPr>
              <w:rFonts w:cs="Arial"/>
              <w:i/>
              <w:sz w:val="20"/>
              <w:lang w:val="cs-CZ"/>
            </w:rPr>
            <w:fldChar w:fldCharType="separate"/>
          </w:r>
          <w:r w:rsidRPr="00C67859">
            <w:rPr>
              <w:rFonts w:cs="Arial"/>
              <w:i/>
              <w:sz w:val="20"/>
              <w:lang w:val="cs-CZ"/>
            </w:rPr>
            <w:t>Závěrečná zpráva</w:t>
          </w:r>
          <w:r w:rsidRPr="00C67859">
            <w:rPr>
              <w:rFonts w:cs="Arial"/>
              <w:i/>
              <w:sz w:val="20"/>
              <w:lang w:val="cs-CZ"/>
            </w:rPr>
            <w:fldChar w:fldCharType="end"/>
          </w:r>
          <w:r w:rsidRPr="00C67859">
            <w:rPr>
              <w:rFonts w:cs="Arial"/>
              <w:i/>
              <w:sz w:val="20"/>
              <w:lang w:val="cs-CZ"/>
            </w:rPr>
            <w:tab/>
          </w:r>
        </w:p>
      </w:tc>
      <w:tc>
        <w:tcPr>
          <w:tcW w:w="767" w:type="dxa"/>
        </w:tcPr>
        <w:p w14:paraId="0CE522EF" w14:textId="77777777" w:rsidR="004E45F5" w:rsidRPr="00C67859" w:rsidRDefault="004E45F5" w:rsidP="007D1959">
          <w:pPr>
            <w:pStyle w:val="Zhlav"/>
            <w:rPr>
              <w:sz w:val="16"/>
              <w:lang w:val="cs-CZ"/>
            </w:rPr>
          </w:pPr>
          <w:r w:rsidRPr="00C67859">
            <w:rPr>
              <w:sz w:val="16"/>
              <w:lang w:val="cs-CZ"/>
            </w:rPr>
            <w:t>Doc-No:</w:t>
          </w:r>
        </w:p>
      </w:tc>
      <w:tc>
        <w:tcPr>
          <w:tcW w:w="1842" w:type="dxa"/>
        </w:tcPr>
        <w:p w14:paraId="4D79F41B" w14:textId="6AD10B7E" w:rsidR="004E45F5" w:rsidRPr="00C67859" w:rsidRDefault="004E45F5" w:rsidP="007D1959">
          <w:pPr>
            <w:pStyle w:val="Zhlav"/>
            <w:rPr>
              <w:sz w:val="16"/>
              <w:lang w:val="cs-CZ"/>
            </w:rPr>
          </w:pPr>
          <w:r w:rsidRPr="00C67859">
            <w:rPr>
              <w:sz w:val="16"/>
              <w:lang w:val="cs-CZ"/>
            </w:rPr>
            <w:fldChar w:fldCharType="begin"/>
          </w:r>
          <w:r w:rsidRPr="00C67859">
            <w:rPr>
              <w:sz w:val="16"/>
              <w:lang w:val="cs-CZ"/>
            </w:rPr>
            <w:instrText xml:space="preserve"> DOCPROPERTY  Document_number  \* MERGEFORMAT </w:instrText>
          </w:r>
          <w:r w:rsidRPr="00C67859">
            <w:rPr>
              <w:sz w:val="16"/>
              <w:lang w:val="cs-CZ"/>
            </w:rPr>
            <w:fldChar w:fldCharType="separate"/>
          </w:r>
          <w:r>
            <w:rPr>
              <w:sz w:val="16"/>
              <w:lang w:val="cs-CZ"/>
            </w:rPr>
            <w:t>AAU-RP-0001</w:t>
          </w:r>
          <w:r w:rsidRPr="00C67859">
            <w:rPr>
              <w:sz w:val="16"/>
              <w:lang w:val="cs-CZ"/>
            </w:rPr>
            <w:fldChar w:fldCharType="end"/>
          </w:r>
        </w:p>
      </w:tc>
    </w:tr>
    <w:tr w:rsidR="004E45F5" w:rsidRPr="00C67859" w14:paraId="03EFBAB7" w14:textId="77777777" w:rsidTr="00F00257">
      <w:tc>
        <w:tcPr>
          <w:tcW w:w="2977" w:type="dxa"/>
          <w:vMerge/>
        </w:tcPr>
        <w:p w14:paraId="5A204E83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4395" w:type="dxa"/>
          <w:vMerge/>
        </w:tcPr>
        <w:p w14:paraId="2470E61C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767" w:type="dxa"/>
        </w:tcPr>
        <w:p w14:paraId="1A3896F1" w14:textId="652609B5" w:rsidR="004E45F5" w:rsidRPr="00C67859" w:rsidRDefault="001166AD" w:rsidP="007D1959">
          <w:pPr>
            <w:pStyle w:val="Zhlav"/>
            <w:rPr>
              <w:sz w:val="16"/>
              <w:lang w:val="cs-CZ"/>
            </w:rPr>
          </w:pPr>
          <w:r>
            <w:rPr>
              <w:sz w:val="16"/>
              <w:lang w:val="cs-CZ"/>
            </w:rPr>
            <w:t>Verze</w:t>
          </w:r>
          <w:r w:rsidR="004E45F5" w:rsidRPr="00C67859">
            <w:rPr>
              <w:sz w:val="16"/>
              <w:lang w:val="cs-CZ"/>
            </w:rPr>
            <w:t>:</w:t>
          </w:r>
        </w:p>
      </w:tc>
      <w:tc>
        <w:tcPr>
          <w:tcW w:w="1842" w:type="dxa"/>
        </w:tcPr>
        <w:p w14:paraId="08035C11" w14:textId="77777777" w:rsidR="004E45F5" w:rsidRPr="00C67859" w:rsidRDefault="004E45F5" w:rsidP="007D1959">
          <w:pPr>
            <w:pStyle w:val="Zhlav"/>
            <w:rPr>
              <w:sz w:val="16"/>
              <w:lang w:val="cs-CZ"/>
            </w:rPr>
          </w:pPr>
          <w:r w:rsidRPr="00C67859">
            <w:rPr>
              <w:sz w:val="16"/>
              <w:lang w:val="cs-CZ"/>
            </w:rPr>
            <w:fldChar w:fldCharType="begin"/>
          </w:r>
          <w:r w:rsidRPr="00C67859">
            <w:rPr>
              <w:sz w:val="16"/>
              <w:lang w:val="cs-CZ"/>
            </w:rPr>
            <w:instrText xml:space="preserve"> DOCPROPERTY  Issue  \* MERGEFORMAT </w:instrText>
          </w:r>
          <w:r w:rsidRPr="00C67859">
            <w:rPr>
              <w:sz w:val="16"/>
              <w:lang w:val="cs-CZ"/>
            </w:rPr>
            <w:fldChar w:fldCharType="separate"/>
          </w:r>
          <w:r w:rsidRPr="00C67859">
            <w:rPr>
              <w:sz w:val="16"/>
              <w:lang w:val="cs-CZ"/>
            </w:rPr>
            <w:t>Draft 1</w:t>
          </w:r>
          <w:r w:rsidRPr="00C67859">
            <w:rPr>
              <w:sz w:val="16"/>
              <w:lang w:val="cs-CZ"/>
            </w:rPr>
            <w:fldChar w:fldCharType="end"/>
          </w:r>
        </w:p>
      </w:tc>
    </w:tr>
    <w:tr w:rsidR="004E45F5" w:rsidRPr="00C67859" w14:paraId="6F190ACD" w14:textId="77777777" w:rsidTr="00F00257">
      <w:tc>
        <w:tcPr>
          <w:tcW w:w="2977" w:type="dxa"/>
          <w:vMerge/>
        </w:tcPr>
        <w:p w14:paraId="1EDABD59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4395" w:type="dxa"/>
          <w:vMerge/>
        </w:tcPr>
        <w:p w14:paraId="489EC205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767" w:type="dxa"/>
        </w:tcPr>
        <w:p w14:paraId="0D86069F" w14:textId="00DB55B6" w:rsidR="004E45F5" w:rsidRPr="00C67859" w:rsidRDefault="001166AD" w:rsidP="007D1959">
          <w:pPr>
            <w:pStyle w:val="Zhlav"/>
            <w:rPr>
              <w:sz w:val="16"/>
              <w:lang w:val="cs-CZ"/>
            </w:rPr>
          </w:pPr>
          <w:r>
            <w:rPr>
              <w:sz w:val="16"/>
              <w:lang w:val="cs-CZ"/>
            </w:rPr>
            <w:t>Revize</w:t>
          </w:r>
          <w:r w:rsidR="004E45F5" w:rsidRPr="00C67859">
            <w:rPr>
              <w:sz w:val="16"/>
              <w:lang w:val="cs-CZ"/>
            </w:rPr>
            <w:t>:</w:t>
          </w:r>
        </w:p>
      </w:tc>
      <w:tc>
        <w:tcPr>
          <w:tcW w:w="1842" w:type="dxa"/>
        </w:tcPr>
        <w:p w14:paraId="69B8BC34" w14:textId="77777777" w:rsidR="004E45F5" w:rsidRPr="00C67859" w:rsidRDefault="004E45F5" w:rsidP="007D1959">
          <w:pPr>
            <w:pStyle w:val="Zhlav"/>
            <w:rPr>
              <w:sz w:val="16"/>
              <w:lang w:val="cs-CZ"/>
            </w:rPr>
          </w:pPr>
          <w:r w:rsidRPr="00C67859">
            <w:rPr>
              <w:sz w:val="16"/>
              <w:lang w:val="cs-CZ"/>
            </w:rPr>
            <w:fldChar w:fldCharType="begin"/>
          </w:r>
          <w:r w:rsidRPr="00C67859">
            <w:rPr>
              <w:sz w:val="16"/>
              <w:lang w:val="cs-CZ"/>
            </w:rPr>
            <w:instrText xml:space="preserve"> DOCPROPERTY  Revision  \* MERGEFORMAT </w:instrText>
          </w:r>
          <w:r w:rsidRPr="00C67859">
            <w:rPr>
              <w:sz w:val="16"/>
              <w:lang w:val="cs-CZ"/>
            </w:rPr>
            <w:fldChar w:fldCharType="separate"/>
          </w:r>
          <w:r w:rsidRPr="00C67859">
            <w:rPr>
              <w:sz w:val="16"/>
              <w:lang w:val="cs-CZ"/>
            </w:rPr>
            <w:t>0</w:t>
          </w:r>
          <w:r w:rsidRPr="00C67859">
            <w:rPr>
              <w:sz w:val="16"/>
              <w:lang w:val="cs-CZ"/>
            </w:rPr>
            <w:fldChar w:fldCharType="end"/>
          </w:r>
        </w:p>
      </w:tc>
    </w:tr>
    <w:tr w:rsidR="004E45F5" w:rsidRPr="00C67859" w14:paraId="13F1B9FA" w14:textId="77777777" w:rsidTr="00F00257">
      <w:tc>
        <w:tcPr>
          <w:tcW w:w="2977" w:type="dxa"/>
          <w:vMerge/>
        </w:tcPr>
        <w:p w14:paraId="2EC05A9A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4395" w:type="dxa"/>
          <w:vMerge/>
        </w:tcPr>
        <w:p w14:paraId="246090CD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767" w:type="dxa"/>
        </w:tcPr>
        <w:p w14:paraId="279FCD8F" w14:textId="0CD3DF09" w:rsidR="004E45F5" w:rsidRPr="00C67859" w:rsidRDefault="001166AD" w:rsidP="007D1959">
          <w:pPr>
            <w:pStyle w:val="Zhlav"/>
            <w:rPr>
              <w:sz w:val="16"/>
              <w:lang w:val="cs-CZ"/>
            </w:rPr>
          </w:pPr>
          <w:r>
            <w:rPr>
              <w:sz w:val="16"/>
              <w:lang w:val="cs-CZ"/>
            </w:rPr>
            <w:t>Datum</w:t>
          </w:r>
          <w:r w:rsidR="004E45F5" w:rsidRPr="00C67859">
            <w:rPr>
              <w:sz w:val="16"/>
              <w:lang w:val="cs-CZ"/>
            </w:rPr>
            <w:t>:</w:t>
          </w:r>
        </w:p>
      </w:tc>
      <w:sdt>
        <w:sdtPr>
          <w:rPr>
            <w:sz w:val="16"/>
            <w:lang w:val="cs-CZ"/>
          </w:rPr>
          <w:alias w:val="Datum publikování"/>
          <w:tag w:val=""/>
          <w:id w:val="-1450850600"/>
          <w:dataBinding w:prefixMappings="xmlns:ns0='http://schemas.microsoft.com/office/2006/coverPageProps' " w:xpath="/ns0:CoverPageProperties[1]/ns0:PublishDate[1]" w:storeItemID="{55AF091B-3C7A-41E3-B477-F2FDAA23CFDA}"/>
          <w:date w:fullDate="2025-01-13T00:00:00Z">
            <w:dateFormat w:val="d.M.yyyy"/>
            <w:lid w:val="cs-CZ"/>
            <w:storeMappedDataAs w:val="dateTime"/>
            <w:calendar w:val="gregorian"/>
          </w:date>
        </w:sdtPr>
        <w:sdtEndPr/>
        <w:sdtContent>
          <w:tc>
            <w:tcPr>
              <w:tcW w:w="1842" w:type="dxa"/>
            </w:tcPr>
            <w:p w14:paraId="389DAC8F" w14:textId="1673AF78" w:rsidR="004E45F5" w:rsidRPr="00C67859" w:rsidRDefault="00966C28" w:rsidP="007D1959">
              <w:pPr>
                <w:pStyle w:val="Zhlav"/>
                <w:rPr>
                  <w:sz w:val="16"/>
                  <w:lang w:val="cs-CZ"/>
                </w:rPr>
              </w:pPr>
              <w:r>
                <w:rPr>
                  <w:sz w:val="16"/>
                  <w:lang w:val="cs-CZ"/>
                </w:rPr>
                <w:t>13.1.2025</w:t>
              </w:r>
            </w:p>
          </w:tc>
        </w:sdtContent>
      </w:sdt>
    </w:tr>
    <w:tr w:rsidR="004E45F5" w:rsidRPr="00C67859" w14:paraId="30EE5245" w14:textId="77777777" w:rsidTr="00F00257">
      <w:tc>
        <w:tcPr>
          <w:tcW w:w="2977" w:type="dxa"/>
          <w:vMerge/>
        </w:tcPr>
        <w:p w14:paraId="3B785EFF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4395" w:type="dxa"/>
          <w:vMerge/>
        </w:tcPr>
        <w:p w14:paraId="13E138CD" w14:textId="77777777" w:rsidR="004E45F5" w:rsidRPr="00C67859" w:rsidRDefault="004E45F5" w:rsidP="00A55C66">
          <w:pPr>
            <w:pStyle w:val="Zhlav"/>
            <w:rPr>
              <w:lang w:val="cs-CZ"/>
            </w:rPr>
          </w:pPr>
        </w:p>
      </w:tc>
      <w:tc>
        <w:tcPr>
          <w:tcW w:w="767" w:type="dxa"/>
        </w:tcPr>
        <w:p w14:paraId="424CD3FC" w14:textId="3A9CA2AB" w:rsidR="004E45F5" w:rsidRPr="00C67859" w:rsidRDefault="001166AD" w:rsidP="007D1959">
          <w:pPr>
            <w:pStyle w:val="Zhlav"/>
            <w:rPr>
              <w:sz w:val="16"/>
              <w:lang w:val="cs-CZ"/>
            </w:rPr>
          </w:pPr>
          <w:r>
            <w:rPr>
              <w:sz w:val="16"/>
              <w:lang w:val="cs-CZ"/>
            </w:rPr>
            <w:t>Strany</w:t>
          </w:r>
          <w:r w:rsidR="004E45F5" w:rsidRPr="00C67859">
            <w:rPr>
              <w:sz w:val="16"/>
              <w:lang w:val="cs-CZ"/>
            </w:rPr>
            <w:t>:</w:t>
          </w:r>
        </w:p>
      </w:tc>
      <w:tc>
        <w:tcPr>
          <w:tcW w:w="1842" w:type="dxa"/>
        </w:tcPr>
        <w:p w14:paraId="186D3747" w14:textId="77777777" w:rsidR="004E45F5" w:rsidRPr="00C67859" w:rsidRDefault="004E45F5" w:rsidP="007D1959">
          <w:pPr>
            <w:pStyle w:val="Zhlav"/>
            <w:rPr>
              <w:sz w:val="16"/>
              <w:lang w:val="cs-CZ"/>
            </w:rPr>
          </w:pPr>
          <w:r w:rsidRPr="00C67859">
            <w:rPr>
              <w:sz w:val="16"/>
              <w:lang w:val="cs-CZ"/>
            </w:rPr>
            <w:fldChar w:fldCharType="begin"/>
          </w:r>
          <w:r w:rsidRPr="00C67859">
            <w:rPr>
              <w:sz w:val="16"/>
              <w:lang w:val="cs-CZ"/>
            </w:rPr>
            <w:instrText xml:space="preserve"> PAGE  \* Arabic  \* MERGEFORMAT </w:instrText>
          </w:r>
          <w:r w:rsidRPr="00C67859">
            <w:rPr>
              <w:sz w:val="16"/>
              <w:lang w:val="cs-CZ"/>
            </w:rPr>
            <w:fldChar w:fldCharType="separate"/>
          </w:r>
          <w:r w:rsidRPr="00C67859">
            <w:rPr>
              <w:noProof/>
              <w:sz w:val="16"/>
              <w:lang w:val="cs-CZ"/>
            </w:rPr>
            <w:t>2</w:t>
          </w:r>
          <w:r w:rsidRPr="00C67859">
            <w:rPr>
              <w:sz w:val="16"/>
              <w:lang w:val="cs-CZ"/>
            </w:rPr>
            <w:fldChar w:fldCharType="end"/>
          </w:r>
          <w:r w:rsidRPr="00C67859">
            <w:rPr>
              <w:sz w:val="16"/>
              <w:lang w:val="cs-CZ"/>
            </w:rPr>
            <w:t xml:space="preserve"> of </w:t>
          </w:r>
          <w:r w:rsidRPr="00C67859">
            <w:rPr>
              <w:sz w:val="16"/>
              <w:lang w:val="cs-CZ"/>
            </w:rPr>
            <w:fldChar w:fldCharType="begin"/>
          </w:r>
          <w:r w:rsidRPr="00C67859">
            <w:rPr>
              <w:sz w:val="16"/>
              <w:lang w:val="cs-CZ"/>
            </w:rPr>
            <w:instrText xml:space="preserve"> NUMPAGES  \* Arabic  \* MERGEFORMAT </w:instrText>
          </w:r>
          <w:r w:rsidRPr="00C67859">
            <w:rPr>
              <w:sz w:val="16"/>
              <w:lang w:val="cs-CZ"/>
            </w:rPr>
            <w:fldChar w:fldCharType="separate"/>
          </w:r>
          <w:r w:rsidRPr="00C67859">
            <w:rPr>
              <w:noProof/>
              <w:sz w:val="16"/>
              <w:lang w:val="cs-CZ"/>
            </w:rPr>
            <w:t>8</w:t>
          </w:r>
          <w:r w:rsidRPr="00C67859">
            <w:rPr>
              <w:sz w:val="16"/>
              <w:lang w:val="cs-CZ"/>
            </w:rPr>
            <w:fldChar w:fldCharType="end"/>
          </w:r>
        </w:p>
      </w:tc>
    </w:tr>
  </w:tbl>
  <w:p w14:paraId="41D6F2BD" w14:textId="77777777" w:rsidR="004E45F5" w:rsidRPr="00C67859" w:rsidRDefault="004E45F5" w:rsidP="00A55C66">
    <w:pPr>
      <w:pStyle w:val="Zhlav"/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Mkatabulky"/>
      <w:tblW w:w="9923" w:type="dxa"/>
      <w:tblInd w:w="-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57" w:type="dxa"/>
        <w:right w:w="28" w:type="dxa"/>
      </w:tblCellMar>
      <w:tblLook w:val="04A0" w:firstRow="1" w:lastRow="0" w:firstColumn="1" w:lastColumn="0" w:noHBand="0" w:noVBand="1"/>
    </w:tblPr>
    <w:tblGrid>
      <w:gridCol w:w="6521"/>
      <w:gridCol w:w="993"/>
      <w:gridCol w:w="2409"/>
    </w:tblGrid>
    <w:tr w:rsidR="004E45F5" w14:paraId="3E53B9D2" w14:textId="77777777" w:rsidTr="0067557D">
      <w:tc>
        <w:tcPr>
          <w:tcW w:w="6521" w:type="dxa"/>
        </w:tcPr>
        <w:p w14:paraId="4D7623A6" w14:textId="77777777" w:rsidR="004E45F5" w:rsidRPr="004F0582" w:rsidRDefault="004E45F5" w:rsidP="0042075D">
          <w:pPr>
            <w:pStyle w:val="Zhlav"/>
            <w:spacing w:before="120"/>
            <w:rPr>
              <w:rFonts w:cs="Arial"/>
              <w:b/>
              <w:sz w:val="36"/>
              <w:lang w:val="cs-CZ"/>
            </w:rPr>
          </w:pPr>
          <w:r w:rsidRPr="004F0582">
            <w:rPr>
              <w:rFonts w:cs="Arial"/>
              <w:b/>
              <w:sz w:val="36"/>
              <w:lang w:val="cs-CZ"/>
            </w:rPr>
            <w:fldChar w:fldCharType="begin"/>
          </w:r>
          <w:r w:rsidRPr="004F0582">
            <w:rPr>
              <w:rFonts w:cs="Arial"/>
              <w:b/>
              <w:sz w:val="36"/>
              <w:lang w:val="cs-CZ"/>
            </w:rPr>
            <w:instrText xml:space="preserve"> DOCPROPERTY  Project  \* MERGEFORMAT </w:instrText>
          </w:r>
          <w:r w:rsidRPr="004F0582">
            <w:rPr>
              <w:rFonts w:cs="Arial"/>
              <w:b/>
              <w:sz w:val="36"/>
              <w:lang w:val="cs-CZ"/>
            </w:rPr>
            <w:fldChar w:fldCharType="separate"/>
          </w:r>
          <w:r w:rsidRPr="004F0582">
            <w:rPr>
              <w:rFonts w:cs="Arial"/>
              <w:b/>
              <w:sz w:val="36"/>
              <w:lang w:val="cs-CZ"/>
            </w:rPr>
            <w:t xml:space="preserve">BPC-NDI </w:t>
          </w:r>
        </w:p>
        <w:p w14:paraId="4FCA20FC" w14:textId="5A5A18CC" w:rsidR="004E45F5" w:rsidRPr="0042075D" w:rsidRDefault="004E45F5" w:rsidP="0042075D">
          <w:pPr>
            <w:pStyle w:val="Zhlav"/>
            <w:spacing w:before="120"/>
            <w:rPr>
              <w:rFonts w:cs="Arial"/>
              <w:b/>
              <w:sz w:val="24"/>
            </w:rPr>
          </w:pPr>
          <w:r w:rsidRPr="004F0582">
            <w:rPr>
              <w:rFonts w:cs="Arial"/>
              <w:b/>
              <w:sz w:val="36"/>
              <w:lang w:val="cs-CZ"/>
            </w:rPr>
            <w:t>Pomocná Aritmetická Jednotka</w:t>
          </w:r>
          <w:r w:rsidRPr="004F0582">
            <w:rPr>
              <w:rFonts w:cs="Arial"/>
              <w:b/>
              <w:sz w:val="36"/>
              <w:lang w:val="cs-CZ"/>
            </w:rPr>
            <w:fldChar w:fldCharType="end"/>
          </w:r>
        </w:p>
      </w:tc>
      <w:tc>
        <w:tcPr>
          <w:tcW w:w="3402" w:type="dxa"/>
          <w:gridSpan w:val="2"/>
        </w:tcPr>
        <w:p w14:paraId="18603812" w14:textId="77777777" w:rsidR="004E45F5" w:rsidRDefault="004E45F5" w:rsidP="0067557D">
          <w:pPr>
            <w:pStyle w:val="Zhlav"/>
            <w:jc w:val="both"/>
          </w:pPr>
          <w:r>
            <w:rPr>
              <w:noProof/>
              <w:lang w:val="cs-CZ" w:eastAsia="cs-CZ"/>
            </w:rPr>
            <w:drawing>
              <wp:inline distT="0" distB="0" distL="0" distR="0" wp14:anchorId="2986550E" wp14:editId="2179C158">
                <wp:extent cx="2113226" cy="717452"/>
                <wp:effectExtent l="0" t="0" r="1905" b="6985"/>
                <wp:docPr id="5" name="Obráze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ut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6247" cy="755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E45F5" w14:paraId="47EDCDFD" w14:textId="77777777" w:rsidTr="0067557D">
      <w:tc>
        <w:tcPr>
          <w:tcW w:w="6521" w:type="dxa"/>
          <w:vMerge w:val="restart"/>
          <w:vAlign w:val="center"/>
        </w:tcPr>
        <w:p w14:paraId="2D0C785E" w14:textId="77777777" w:rsidR="004E45F5" w:rsidRPr="00FA1182" w:rsidRDefault="004E45F5" w:rsidP="0067557D">
          <w:pPr>
            <w:pStyle w:val="Zhlav"/>
            <w:rPr>
              <w:b/>
              <w:sz w:val="28"/>
              <w:szCs w:val="28"/>
            </w:rPr>
          </w:pPr>
        </w:p>
      </w:tc>
      <w:tc>
        <w:tcPr>
          <w:tcW w:w="993" w:type="dxa"/>
        </w:tcPr>
        <w:p w14:paraId="52728823" w14:textId="77777777" w:rsidR="004E45F5" w:rsidRDefault="004E45F5" w:rsidP="0067557D">
          <w:pPr>
            <w:pStyle w:val="Zhlav"/>
            <w:ind w:left="113"/>
            <w:rPr>
              <w:sz w:val="18"/>
            </w:rPr>
          </w:pPr>
        </w:p>
        <w:p w14:paraId="0EDD8654" w14:textId="77777777" w:rsidR="004E45F5" w:rsidRPr="0005593F" w:rsidRDefault="004E45F5" w:rsidP="0067557D">
          <w:pPr>
            <w:pStyle w:val="Zhlav"/>
            <w:ind w:left="113"/>
            <w:rPr>
              <w:sz w:val="18"/>
            </w:rPr>
          </w:pPr>
          <w:r w:rsidRPr="0005593F">
            <w:rPr>
              <w:sz w:val="18"/>
            </w:rPr>
            <w:t>Doc-No:</w:t>
          </w:r>
        </w:p>
      </w:tc>
      <w:tc>
        <w:tcPr>
          <w:tcW w:w="2409" w:type="dxa"/>
        </w:tcPr>
        <w:p w14:paraId="6376EF4C" w14:textId="77777777" w:rsidR="004E45F5" w:rsidRDefault="004E45F5" w:rsidP="007D1959">
          <w:pPr>
            <w:pStyle w:val="Zhlav"/>
            <w:rPr>
              <w:sz w:val="18"/>
            </w:rPr>
          </w:pPr>
        </w:p>
        <w:p w14:paraId="64C72BF2" w14:textId="7B0A090F" w:rsidR="004E45F5" w:rsidRPr="0005593F" w:rsidRDefault="004E45F5" w:rsidP="007D1959">
          <w:pPr>
            <w:pStyle w:val="Zhlav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DOCPROPERTY  Document_number  \* MERGEFORMAT </w:instrText>
          </w:r>
          <w:r>
            <w:rPr>
              <w:sz w:val="18"/>
            </w:rPr>
            <w:fldChar w:fldCharType="separate"/>
          </w:r>
          <w:r w:rsidR="006D0285">
            <w:rPr>
              <w:sz w:val="18"/>
            </w:rPr>
            <w:t>AAU-RP-001</w:t>
          </w:r>
          <w:r>
            <w:rPr>
              <w:sz w:val="18"/>
            </w:rPr>
            <w:fldChar w:fldCharType="end"/>
          </w:r>
        </w:p>
      </w:tc>
    </w:tr>
    <w:tr w:rsidR="004E45F5" w14:paraId="057E8E23" w14:textId="77777777" w:rsidTr="0067557D">
      <w:tc>
        <w:tcPr>
          <w:tcW w:w="6521" w:type="dxa"/>
          <w:vMerge/>
        </w:tcPr>
        <w:p w14:paraId="09042C0B" w14:textId="77777777" w:rsidR="004E45F5" w:rsidRPr="0005593F" w:rsidRDefault="004E45F5">
          <w:pPr>
            <w:pStyle w:val="Zhlav"/>
            <w:rPr>
              <w:sz w:val="18"/>
            </w:rPr>
          </w:pPr>
        </w:p>
      </w:tc>
      <w:tc>
        <w:tcPr>
          <w:tcW w:w="993" w:type="dxa"/>
        </w:tcPr>
        <w:p w14:paraId="001A6044" w14:textId="575B2653" w:rsidR="004E45F5" w:rsidRPr="0005593F" w:rsidRDefault="001166AD" w:rsidP="0067557D">
          <w:pPr>
            <w:pStyle w:val="Zhlav"/>
            <w:ind w:left="113"/>
            <w:rPr>
              <w:sz w:val="18"/>
            </w:rPr>
          </w:pPr>
          <w:r>
            <w:rPr>
              <w:sz w:val="18"/>
            </w:rPr>
            <w:t>Verze</w:t>
          </w:r>
          <w:r w:rsidR="004E45F5" w:rsidRPr="0005593F">
            <w:rPr>
              <w:sz w:val="18"/>
            </w:rPr>
            <w:t>:</w:t>
          </w:r>
        </w:p>
      </w:tc>
      <w:tc>
        <w:tcPr>
          <w:tcW w:w="2409" w:type="dxa"/>
        </w:tcPr>
        <w:p w14:paraId="0EEBC202" w14:textId="11292199" w:rsidR="004E45F5" w:rsidRPr="0005593F" w:rsidRDefault="00681A3B" w:rsidP="0005593F">
          <w:pPr>
            <w:pStyle w:val="Zhlav"/>
            <w:rPr>
              <w:sz w:val="18"/>
            </w:rPr>
          </w:pPr>
          <w:r>
            <w:rPr>
              <w:sz w:val="18"/>
            </w:rPr>
            <w:t>Draft 1</w:t>
          </w:r>
        </w:p>
      </w:tc>
    </w:tr>
    <w:tr w:rsidR="004E45F5" w14:paraId="7BCA9226" w14:textId="77777777" w:rsidTr="0067557D">
      <w:tc>
        <w:tcPr>
          <w:tcW w:w="6521" w:type="dxa"/>
          <w:vMerge/>
        </w:tcPr>
        <w:p w14:paraId="631F9A87" w14:textId="77777777" w:rsidR="004E45F5" w:rsidRPr="0005593F" w:rsidRDefault="004E45F5">
          <w:pPr>
            <w:pStyle w:val="Zhlav"/>
            <w:rPr>
              <w:sz w:val="18"/>
            </w:rPr>
          </w:pPr>
        </w:p>
      </w:tc>
      <w:tc>
        <w:tcPr>
          <w:tcW w:w="993" w:type="dxa"/>
        </w:tcPr>
        <w:p w14:paraId="4E7819D2" w14:textId="5971BD2E" w:rsidR="004E45F5" w:rsidRPr="0005593F" w:rsidRDefault="001166AD" w:rsidP="0067557D">
          <w:pPr>
            <w:pStyle w:val="Zhlav"/>
            <w:ind w:left="113"/>
            <w:rPr>
              <w:sz w:val="18"/>
            </w:rPr>
          </w:pPr>
          <w:r>
            <w:rPr>
              <w:sz w:val="18"/>
            </w:rPr>
            <w:t>Datum</w:t>
          </w:r>
          <w:r w:rsidR="004E45F5" w:rsidRPr="0005593F">
            <w:rPr>
              <w:sz w:val="18"/>
            </w:rPr>
            <w:t>:</w:t>
          </w:r>
        </w:p>
      </w:tc>
      <w:sdt>
        <w:sdtPr>
          <w:rPr>
            <w:sz w:val="18"/>
          </w:rPr>
          <w:alias w:val="Datum publikování"/>
          <w:tag w:val=""/>
          <w:id w:val="749163362"/>
          <w:dataBinding w:prefixMappings="xmlns:ns0='http://schemas.microsoft.com/office/2006/coverPageProps' " w:xpath="/ns0:CoverPageProperties[1]/ns0:PublishDate[1]" w:storeItemID="{55AF091B-3C7A-41E3-B477-F2FDAA23CFDA}"/>
          <w:date w:fullDate="2025-01-13T00:00:00Z">
            <w:dateFormat w:val="d.M.yyyy"/>
            <w:lid w:val="cs-CZ"/>
            <w:storeMappedDataAs w:val="dateTime"/>
            <w:calendar w:val="gregorian"/>
          </w:date>
        </w:sdtPr>
        <w:sdtEndPr/>
        <w:sdtContent>
          <w:tc>
            <w:tcPr>
              <w:tcW w:w="2409" w:type="dxa"/>
            </w:tcPr>
            <w:p w14:paraId="7083651A" w14:textId="1AE925BA" w:rsidR="004E45F5" w:rsidRPr="0005593F" w:rsidRDefault="00966C28" w:rsidP="007D1959">
              <w:pPr>
                <w:pStyle w:val="Zhlav"/>
                <w:rPr>
                  <w:sz w:val="18"/>
                </w:rPr>
              </w:pPr>
              <w:r>
                <w:rPr>
                  <w:sz w:val="18"/>
                  <w:lang w:val="cs-CZ"/>
                </w:rPr>
                <w:t>13.1.2025</w:t>
              </w:r>
            </w:p>
          </w:tc>
        </w:sdtContent>
      </w:sdt>
    </w:tr>
    <w:tr w:rsidR="004E45F5" w14:paraId="4EF6562D" w14:textId="77777777" w:rsidTr="0067557D">
      <w:tc>
        <w:tcPr>
          <w:tcW w:w="6521" w:type="dxa"/>
          <w:vMerge/>
        </w:tcPr>
        <w:p w14:paraId="2555B7D0" w14:textId="77777777" w:rsidR="004E45F5" w:rsidRPr="0005593F" w:rsidRDefault="004E45F5">
          <w:pPr>
            <w:pStyle w:val="Zhlav"/>
            <w:rPr>
              <w:sz w:val="18"/>
            </w:rPr>
          </w:pPr>
        </w:p>
      </w:tc>
      <w:tc>
        <w:tcPr>
          <w:tcW w:w="993" w:type="dxa"/>
        </w:tcPr>
        <w:p w14:paraId="647971B7" w14:textId="76175626" w:rsidR="004E45F5" w:rsidRPr="0005593F" w:rsidRDefault="001166AD" w:rsidP="0067557D">
          <w:pPr>
            <w:pStyle w:val="Zhlav"/>
            <w:ind w:left="113"/>
            <w:rPr>
              <w:sz w:val="18"/>
            </w:rPr>
          </w:pPr>
          <w:r>
            <w:rPr>
              <w:sz w:val="18"/>
            </w:rPr>
            <w:t>Strany</w:t>
          </w:r>
          <w:r w:rsidR="004E45F5" w:rsidRPr="0005593F">
            <w:rPr>
              <w:sz w:val="18"/>
            </w:rPr>
            <w:t>:</w:t>
          </w:r>
        </w:p>
      </w:tc>
      <w:tc>
        <w:tcPr>
          <w:tcW w:w="2409" w:type="dxa"/>
        </w:tcPr>
        <w:p w14:paraId="220C5A71" w14:textId="77777777" w:rsidR="004E45F5" w:rsidRPr="0005593F" w:rsidRDefault="004E45F5" w:rsidP="00A326C8">
          <w:pPr>
            <w:pStyle w:val="Zhlav"/>
            <w:ind w:right="425"/>
            <w:rPr>
              <w:sz w:val="18"/>
            </w:rPr>
          </w:pPr>
          <w:r w:rsidRPr="0005593F">
            <w:rPr>
              <w:sz w:val="18"/>
            </w:rPr>
            <w:fldChar w:fldCharType="begin"/>
          </w:r>
          <w:r w:rsidRPr="0005593F">
            <w:rPr>
              <w:sz w:val="18"/>
            </w:rPr>
            <w:instrText xml:space="preserve"> PAGE  \* Arabic  \* MERGEFORMAT </w:instrText>
          </w:r>
          <w:r w:rsidRPr="0005593F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5593F">
            <w:rPr>
              <w:sz w:val="18"/>
            </w:rPr>
            <w:fldChar w:fldCharType="end"/>
          </w:r>
          <w:r w:rsidRPr="0005593F">
            <w:rPr>
              <w:sz w:val="18"/>
            </w:rPr>
            <w:t xml:space="preserve"> of </w:t>
          </w:r>
          <w:r w:rsidRPr="0005593F">
            <w:rPr>
              <w:sz w:val="18"/>
            </w:rPr>
            <w:fldChar w:fldCharType="begin"/>
          </w:r>
          <w:r w:rsidRPr="0005593F">
            <w:rPr>
              <w:sz w:val="18"/>
            </w:rPr>
            <w:instrText xml:space="preserve"> NUMPAGES  \* Arabic  \* MERGEFORMAT </w:instrText>
          </w:r>
          <w:r w:rsidRPr="0005593F">
            <w:rPr>
              <w:sz w:val="18"/>
            </w:rPr>
            <w:fldChar w:fldCharType="separate"/>
          </w:r>
          <w:r>
            <w:rPr>
              <w:noProof/>
              <w:sz w:val="18"/>
            </w:rPr>
            <w:t>8</w:t>
          </w:r>
          <w:r w:rsidRPr="0005593F">
            <w:rPr>
              <w:sz w:val="18"/>
            </w:rPr>
            <w:fldChar w:fldCharType="end"/>
          </w:r>
        </w:p>
      </w:tc>
    </w:tr>
  </w:tbl>
  <w:p w14:paraId="5B54CDDE" w14:textId="77777777" w:rsidR="004E45F5" w:rsidRDefault="004E45F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6E57"/>
    <w:multiLevelType w:val="multilevel"/>
    <w:tmpl w:val="5D3064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B22D3A"/>
    <w:multiLevelType w:val="multilevel"/>
    <w:tmpl w:val="29A280FC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  <w:b/>
        <w:i w:val="0"/>
        <w:sz w:val="32"/>
        <w:szCs w:val="2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%2.%1"/>
      <w:lvlJc w:val="left"/>
      <w:pPr>
        <w:ind w:left="851" w:hanging="851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  <w:b/>
        <w:i/>
        <w:sz w:val="24"/>
        <w:szCs w:val="20"/>
      </w:rPr>
    </w:lvl>
    <w:lvl w:ilvl="4">
      <w:start w:val="1"/>
      <w:numFmt w:val="lowerLetter"/>
      <w:lvlText w:val="%5."/>
      <w:lvlJc w:val="left"/>
      <w:pPr>
        <w:ind w:left="5760" w:firstLine="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ind w:left="7200" w:firstLine="0"/>
      </w:pPr>
      <w:rPr>
        <w:rFonts w:hint="default"/>
        <w:b/>
        <w:i w:val="0"/>
        <w:sz w:val="20"/>
      </w:rPr>
    </w:lvl>
    <w:lvl w:ilvl="6">
      <w:start w:val="1"/>
      <w:numFmt w:val="decimal"/>
      <w:lvlText w:val="%7."/>
      <w:lvlJc w:val="left"/>
      <w:pPr>
        <w:ind w:left="8640" w:firstLine="0"/>
      </w:pPr>
      <w:rPr>
        <w:rFonts w:hint="default"/>
        <w:b/>
        <w:i w:val="0"/>
        <w:sz w:val="20"/>
      </w:rPr>
    </w:lvl>
    <w:lvl w:ilvl="7">
      <w:start w:val="1"/>
      <w:numFmt w:val="lowerLetter"/>
      <w:lvlText w:val="%8."/>
      <w:lvlJc w:val="left"/>
      <w:pPr>
        <w:ind w:left="10080" w:firstLine="0"/>
      </w:pPr>
      <w:rPr>
        <w:rFonts w:hint="default"/>
        <w:b/>
        <w:i/>
        <w:sz w:val="20"/>
      </w:rPr>
    </w:lvl>
    <w:lvl w:ilvl="8">
      <w:start w:val="1"/>
      <w:numFmt w:val="lowerRoman"/>
      <w:lvlText w:val="%9."/>
      <w:lvlJc w:val="right"/>
      <w:pPr>
        <w:ind w:left="11520" w:firstLine="0"/>
      </w:pPr>
      <w:rPr>
        <w:rFonts w:hint="default"/>
        <w:b/>
        <w:i/>
        <w:sz w:val="20"/>
      </w:rPr>
    </w:lvl>
  </w:abstractNum>
  <w:abstractNum w:abstractNumId="2" w15:restartNumberingAfterBreak="0">
    <w:nsid w:val="07462696"/>
    <w:multiLevelType w:val="hybridMultilevel"/>
    <w:tmpl w:val="BFA82922"/>
    <w:lvl w:ilvl="0" w:tplc="838C0D06">
      <w:numFmt w:val="bullet"/>
      <w:lvlText w:val="-"/>
      <w:lvlJc w:val="left"/>
      <w:pPr>
        <w:ind w:left="1440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9E054D"/>
    <w:multiLevelType w:val="hybridMultilevel"/>
    <w:tmpl w:val="FC76CC06"/>
    <w:lvl w:ilvl="0" w:tplc="ACC698E2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255597"/>
    <w:multiLevelType w:val="multilevel"/>
    <w:tmpl w:val="0405001D"/>
    <w:styleLink w:val="Seznamvtextu"/>
    <w:lvl w:ilvl="0">
      <w:start w:val="1"/>
      <w:numFmt w:val="decimal"/>
      <w:pStyle w:val="Text-cislovanyseznam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8937826"/>
    <w:multiLevelType w:val="hybridMultilevel"/>
    <w:tmpl w:val="A73C271E"/>
    <w:lvl w:ilvl="0" w:tplc="01D6F1A0">
      <w:start w:val="1"/>
      <w:numFmt w:val="bullet"/>
      <w:pStyle w:val="Text-bodovysezna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1378DD"/>
    <w:multiLevelType w:val="multilevel"/>
    <w:tmpl w:val="78EED3D4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3.%2.%1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6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08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1520" w:firstLine="0"/>
      </w:pPr>
      <w:rPr>
        <w:rFonts w:hint="default"/>
      </w:rPr>
    </w:lvl>
  </w:abstractNum>
  <w:abstractNum w:abstractNumId="7" w15:restartNumberingAfterBreak="0">
    <w:nsid w:val="1A7066D2"/>
    <w:multiLevelType w:val="hybridMultilevel"/>
    <w:tmpl w:val="889679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44802"/>
    <w:multiLevelType w:val="multilevel"/>
    <w:tmpl w:val="ADCAB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1E6E08A7"/>
    <w:multiLevelType w:val="multilevel"/>
    <w:tmpl w:val="ADCAB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1F0A7AF4"/>
    <w:multiLevelType w:val="hybridMultilevel"/>
    <w:tmpl w:val="6316D1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C0D06">
      <w:numFmt w:val="bullet"/>
      <w:lvlText w:val="-"/>
      <w:lvlJc w:val="left"/>
      <w:pPr>
        <w:ind w:left="1440" w:hanging="360"/>
      </w:pPr>
      <w:rPr>
        <w:rFonts w:ascii="Arial" w:eastAsia="Times New Roman" w:hAnsi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407A2"/>
    <w:multiLevelType w:val="hybridMultilevel"/>
    <w:tmpl w:val="A220209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43D4A"/>
    <w:multiLevelType w:val="hybridMultilevel"/>
    <w:tmpl w:val="B1466546"/>
    <w:lvl w:ilvl="0" w:tplc="971A3ADE">
      <w:start w:val="1"/>
      <w:numFmt w:val="decimal"/>
      <w:pStyle w:val="Nadpis1mimoobsa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86455"/>
    <w:multiLevelType w:val="hybridMultilevel"/>
    <w:tmpl w:val="D7B035C0"/>
    <w:lvl w:ilvl="0" w:tplc="91946C12">
      <w:start w:val="1"/>
      <w:numFmt w:val="decimal"/>
      <w:lvlText w:val="AD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C2C48"/>
    <w:multiLevelType w:val="hybridMultilevel"/>
    <w:tmpl w:val="681A354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63A6C"/>
    <w:multiLevelType w:val="multilevel"/>
    <w:tmpl w:val="29A280FC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  <w:b/>
        <w:i w:val="0"/>
        <w:sz w:val="32"/>
        <w:szCs w:val="2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%2.%1"/>
      <w:lvlJc w:val="left"/>
      <w:pPr>
        <w:ind w:left="851" w:hanging="851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  <w:b/>
        <w:i/>
        <w:sz w:val="24"/>
        <w:szCs w:val="20"/>
      </w:rPr>
    </w:lvl>
    <w:lvl w:ilvl="4">
      <w:start w:val="1"/>
      <w:numFmt w:val="lowerLetter"/>
      <w:lvlText w:val="%5."/>
      <w:lvlJc w:val="left"/>
      <w:pPr>
        <w:ind w:left="5760" w:firstLine="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ind w:left="7200" w:firstLine="0"/>
      </w:pPr>
      <w:rPr>
        <w:rFonts w:hint="default"/>
        <w:b/>
        <w:i w:val="0"/>
        <w:sz w:val="20"/>
      </w:rPr>
    </w:lvl>
    <w:lvl w:ilvl="6">
      <w:start w:val="1"/>
      <w:numFmt w:val="decimal"/>
      <w:lvlText w:val="%7."/>
      <w:lvlJc w:val="left"/>
      <w:pPr>
        <w:ind w:left="8640" w:firstLine="0"/>
      </w:pPr>
      <w:rPr>
        <w:rFonts w:hint="default"/>
        <w:b/>
        <w:i w:val="0"/>
        <w:sz w:val="20"/>
      </w:rPr>
    </w:lvl>
    <w:lvl w:ilvl="7">
      <w:start w:val="1"/>
      <w:numFmt w:val="lowerLetter"/>
      <w:lvlText w:val="%8."/>
      <w:lvlJc w:val="left"/>
      <w:pPr>
        <w:ind w:left="10080" w:firstLine="0"/>
      </w:pPr>
      <w:rPr>
        <w:rFonts w:hint="default"/>
        <w:b/>
        <w:i/>
        <w:sz w:val="20"/>
      </w:rPr>
    </w:lvl>
    <w:lvl w:ilvl="8">
      <w:start w:val="1"/>
      <w:numFmt w:val="lowerRoman"/>
      <w:lvlText w:val="%9."/>
      <w:lvlJc w:val="right"/>
      <w:pPr>
        <w:ind w:left="11520" w:firstLine="0"/>
      </w:pPr>
      <w:rPr>
        <w:rFonts w:hint="default"/>
        <w:b/>
        <w:i/>
        <w:sz w:val="20"/>
      </w:rPr>
    </w:lvl>
  </w:abstractNum>
  <w:abstractNum w:abstractNumId="16" w15:restartNumberingAfterBreak="0">
    <w:nsid w:val="2EA40BB8"/>
    <w:multiLevelType w:val="hybridMultilevel"/>
    <w:tmpl w:val="9BBC18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05355"/>
    <w:multiLevelType w:val="hybridMultilevel"/>
    <w:tmpl w:val="5C06E0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115D6"/>
    <w:multiLevelType w:val="hybridMultilevel"/>
    <w:tmpl w:val="F0CE9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91578F"/>
    <w:multiLevelType w:val="multilevel"/>
    <w:tmpl w:val="ADCAB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34316740"/>
    <w:multiLevelType w:val="hybridMultilevel"/>
    <w:tmpl w:val="D5A0D8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95A8D"/>
    <w:multiLevelType w:val="multilevel"/>
    <w:tmpl w:val="ABAEDA08"/>
    <w:lvl w:ilvl="0">
      <w:start w:val="1"/>
      <w:numFmt w:val="decimalZero"/>
      <w:lvlText w:val="AD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39163D4D"/>
    <w:multiLevelType w:val="multilevel"/>
    <w:tmpl w:val="ABAEDA08"/>
    <w:numStyleLink w:val="ADseznam"/>
  </w:abstractNum>
  <w:abstractNum w:abstractNumId="23" w15:restartNumberingAfterBreak="0">
    <w:nsid w:val="39292366"/>
    <w:multiLevelType w:val="multilevel"/>
    <w:tmpl w:val="ADCAB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3A162552"/>
    <w:multiLevelType w:val="hybridMultilevel"/>
    <w:tmpl w:val="DD6275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ED96C">
      <w:start w:val="60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92938"/>
    <w:multiLevelType w:val="hybridMultilevel"/>
    <w:tmpl w:val="22B015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15127"/>
    <w:multiLevelType w:val="multilevel"/>
    <w:tmpl w:val="F42E45C8"/>
    <w:lvl w:ilvl="0">
      <w:start w:val="1"/>
      <w:numFmt w:val="decimalZero"/>
      <w:lvlText w:val="RD%1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04C7738"/>
    <w:multiLevelType w:val="hybridMultilevel"/>
    <w:tmpl w:val="D7545B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D413B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9A6330C"/>
    <w:multiLevelType w:val="hybridMultilevel"/>
    <w:tmpl w:val="CA7A66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C0D06">
      <w:numFmt w:val="bullet"/>
      <w:lvlText w:val="-"/>
      <w:lvlJc w:val="left"/>
      <w:pPr>
        <w:ind w:left="1440" w:hanging="360"/>
      </w:pPr>
      <w:rPr>
        <w:rFonts w:ascii="Arial" w:eastAsia="Times New Roman" w:hAnsi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01958"/>
    <w:multiLevelType w:val="hybridMultilevel"/>
    <w:tmpl w:val="302EBB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42B40"/>
    <w:multiLevelType w:val="multilevel"/>
    <w:tmpl w:val="7BF00A06"/>
    <w:lvl w:ilvl="0">
      <w:start w:val="1"/>
      <w:numFmt w:val="decimal"/>
      <w:pStyle w:val="Nadpis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680" w:hanging="680"/>
      </w:pPr>
      <w:rPr>
        <w:rFonts w:hint="default"/>
        <w:sz w:val="24"/>
      </w:rPr>
    </w:lvl>
    <w:lvl w:ilvl="3">
      <w:start w:val="1"/>
      <w:numFmt w:val="decimal"/>
      <w:pStyle w:val="Nadpis4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6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08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1520" w:firstLine="0"/>
      </w:pPr>
      <w:rPr>
        <w:rFonts w:hint="default"/>
      </w:rPr>
    </w:lvl>
  </w:abstractNum>
  <w:abstractNum w:abstractNumId="32" w15:restartNumberingAfterBreak="0">
    <w:nsid w:val="50B43EB6"/>
    <w:multiLevelType w:val="hybridMultilevel"/>
    <w:tmpl w:val="1708F68E"/>
    <w:lvl w:ilvl="0" w:tplc="0405000F">
      <w:start w:val="1"/>
      <w:numFmt w:val="decimal"/>
      <w:lvlText w:val="%1."/>
      <w:lvlJc w:val="left"/>
      <w:pPr>
        <w:ind w:left="660" w:hanging="360"/>
      </w:pPr>
    </w:lvl>
    <w:lvl w:ilvl="1" w:tplc="04050019" w:tentative="1">
      <w:start w:val="1"/>
      <w:numFmt w:val="lowerLetter"/>
      <w:lvlText w:val="%2."/>
      <w:lvlJc w:val="left"/>
      <w:pPr>
        <w:ind w:left="1380" w:hanging="360"/>
      </w:pPr>
    </w:lvl>
    <w:lvl w:ilvl="2" w:tplc="0405001B" w:tentative="1">
      <w:start w:val="1"/>
      <w:numFmt w:val="lowerRoman"/>
      <w:lvlText w:val="%3."/>
      <w:lvlJc w:val="right"/>
      <w:pPr>
        <w:ind w:left="2100" w:hanging="180"/>
      </w:pPr>
    </w:lvl>
    <w:lvl w:ilvl="3" w:tplc="0405000F" w:tentative="1">
      <w:start w:val="1"/>
      <w:numFmt w:val="decimal"/>
      <w:lvlText w:val="%4."/>
      <w:lvlJc w:val="left"/>
      <w:pPr>
        <w:ind w:left="2820" w:hanging="360"/>
      </w:pPr>
    </w:lvl>
    <w:lvl w:ilvl="4" w:tplc="04050019" w:tentative="1">
      <w:start w:val="1"/>
      <w:numFmt w:val="lowerLetter"/>
      <w:lvlText w:val="%5."/>
      <w:lvlJc w:val="left"/>
      <w:pPr>
        <w:ind w:left="3540" w:hanging="360"/>
      </w:pPr>
    </w:lvl>
    <w:lvl w:ilvl="5" w:tplc="0405001B" w:tentative="1">
      <w:start w:val="1"/>
      <w:numFmt w:val="lowerRoman"/>
      <w:lvlText w:val="%6."/>
      <w:lvlJc w:val="right"/>
      <w:pPr>
        <w:ind w:left="4260" w:hanging="180"/>
      </w:pPr>
    </w:lvl>
    <w:lvl w:ilvl="6" w:tplc="0405000F" w:tentative="1">
      <w:start w:val="1"/>
      <w:numFmt w:val="decimal"/>
      <w:lvlText w:val="%7."/>
      <w:lvlJc w:val="left"/>
      <w:pPr>
        <w:ind w:left="4980" w:hanging="360"/>
      </w:pPr>
    </w:lvl>
    <w:lvl w:ilvl="7" w:tplc="04050019" w:tentative="1">
      <w:start w:val="1"/>
      <w:numFmt w:val="lowerLetter"/>
      <w:lvlText w:val="%8."/>
      <w:lvlJc w:val="left"/>
      <w:pPr>
        <w:ind w:left="5700" w:hanging="360"/>
      </w:pPr>
    </w:lvl>
    <w:lvl w:ilvl="8" w:tplc="0405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3" w15:restartNumberingAfterBreak="0">
    <w:nsid w:val="53121540"/>
    <w:multiLevelType w:val="multilevel"/>
    <w:tmpl w:val="29A280FC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  <w:b/>
        <w:i w:val="0"/>
        <w:sz w:val="32"/>
        <w:szCs w:val="2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%2.%1"/>
      <w:lvlJc w:val="left"/>
      <w:pPr>
        <w:ind w:left="851" w:hanging="851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  <w:b/>
        <w:i/>
        <w:sz w:val="24"/>
        <w:szCs w:val="20"/>
      </w:rPr>
    </w:lvl>
    <w:lvl w:ilvl="4">
      <w:start w:val="1"/>
      <w:numFmt w:val="lowerLetter"/>
      <w:lvlText w:val="%5."/>
      <w:lvlJc w:val="left"/>
      <w:pPr>
        <w:ind w:left="5760" w:firstLine="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ind w:left="7200" w:firstLine="0"/>
      </w:pPr>
      <w:rPr>
        <w:rFonts w:hint="default"/>
        <w:b/>
        <w:i w:val="0"/>
        <w:sz w:val="20"/>
      </w:rPr>
    </w:lvl>
    <w:lvl w:ilvl="6">
      <w:start w:val="1"/>
      <w:numFmt w:val="decimal"/>
      <w:lvlText w:val="%7."/>
      <w:lvlJc w:val="left"/>
      <w:pPr>
        <w:ind w:left="8640" w:firstLine="0"/>
      </w:pPr>
      <w:rPr>
        <w:rFonts w:hint="default"/>
        <w:b/>
        <w:i w:val="0"/>
        <w:sz w:val="20"/>
      </w:rPr>
    </w:lvl>
    <w:lvl w:ilvl="7">
      <w:start w:val="1"/>
      <w:numFmt w:val="lowerLetter"/>
      <w:lvlText w:val="%8."/>
      <w:lvlJc w:val="left"/>
      <w:pPr>
        <w:ind w:left="10080" w:firstLine="0"/>
      </w:pPr>
      <w:rPr>
        <w:rFonts w:hint="default"/>
        <w:b/>
        <w:i/>
        <w:sz w:val="20"/>
      </w:rPr>
    </w:lvl>
    <w:lvl w:ilvl="8">
      <w:start w:val="1"/>
      <w:numFmt w:val="lowerRoman"/>
      <w:lvlText w:val="%9."/>
      <w:lvlJc w:val="right"/>
      <w:pPr>
        <w:ind w:left="11520" w:firstLine="0"/>
      </w:pPr>
      <w:rPr>
        <w:rFonts w:hint="default"/>
        <w:b/>
        <w:i/>
        <w:sz w:val="20"/>
      </w:rPr>
    </w:lvl>
  </w:abstractNum>
  <w:abstractNum w:abstractNumId="34" w15:restartNumberingAfterBreak="0">
    <w:nsid w:val="564E481E"/>
    <w:multiLevelType w:val="multilevel"/>
    <w:tmpl w:val="0405001D"/>
    <w:numStyleLink w:val="Seznamvtextu"/>
  </w:abstractNum>
  <w:abstractNum w:abstractNumId="35" w15:restartNumberingAfterBreak="0">
    <w:nsid w:val="5DE67AFD"/>
    <w:multiLevelType w:val="multilevel"/>
    <w:tmpl w:val="5D3064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FE35F22"/>
    <w:multiLevelType w:val="hybridMultilevel"/>
    <w:tmpl w:val="CE620C0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8A78A4"/>
    <w:multiLevelType w:val="multilevel"/>
    <w:tmpl w:val="ABAEDA08"/>
    <w:styleLink w:val="ADseznam"/>
    <w:lvl w:ilvl="0">
      <w:start w:val="1"/>
      <w:numFmt w:val="decimalZero"/>
      <w:lvlText w:val="AD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2660790"/>
    <w:multiLevelType w:val="multilevel"/>
    <w:tmpl w:val="F59E6EE4"/>
    <w:lvl w:ilvl="0">
      <w:start w:val="1"/>
      <w:numFmt w:val="decimal"/>
      <w:lvlText w:val="%1."/>
      <w:lvlJc w:val="left"/>
      <w:pPr>
        <w:tabs>
          <w:tab w:val="num" w:pos="786"/>
        </w:tabs>
        <w:ind w:left="426"/>
      </w:pPr>
      <w:rPr>
        <w:rFonts w:ascii="Arial" w:hAnsi="Arial" w:cs="Times New Roman" w:hint="default"/>
        <w:b/>
        <w:i w:val="0"/>
        <w:sz w:val="28"/>
        <w:szCs w:val="28"/>
      </w:rPr>
    </w:lvl>
    <w:lvl w:ilvl="1">
      <w:start w:val="1"/>
      <w:numFmt w:val="decimal"/>
      <w:lvlText w:val="%1.%2 "/>
      <w:lvlJc w:val="left"/>
      <w:pPr>
        <w:tabs>
          <w:tab w:val="num" w:pos="550"/>
        </w:tabs>
        <w:ind w:left="-170" w:firstLine="17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 "/>
      <w:lvlJc w:val="left"/>
      <w:pPr>
        <w:tabs>
          <w:tab w:val="num" w:pos="720"/>
        </w:tabs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</w:rPr>
    </w:lvl>
    <w:lvl w:ilvl="3">
      <w:start w:val="1"/>
      <w:numFmt w:val="decimal"/>
      <w:lvlText w:val="%1.%2.%3.%4 "/>
      <w:lvlJc w:val="left"/>
      <w:pPr>
        <w:tabs>
          <w:tab w:val="num" w:pos="5150"/>
        </w:tabs>
        <w:ind w:left="4070"/>
      </w:pPr>
      <w:rPr>
        <w:rFonts w:ascii="Arial" w:hAnsi="Arial" w:cs="Times New Roman" w:hint="default"/>
        <w:b/>
        <w:i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2"/>
        </w:tabs>
        <w:ind w:left="1702"/>
      </w:pPr>
      <w:rPr>
        <w:rFonts w:ascii="Arial" w:hAnsi="Arial" w:cs="Times New Roman" w:hint="default"/>
        <w:b w:val="0"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</w:pPr>
      <w:rPr>
        <w:rFonts w:ascii="Arial" w:hAnsi="Arial" w:cs="Times New Roman" w:hint="default"/>
        <w:b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</w:pPr>
      <w:rPr>
        <w:rFonts w:ascii="Arial" w:hAnsi="Arial" w:cs="Times New Roman" w:hint="default"/>
        <w:b/>
        <w:i w:val="0"/>
        <w:sz w:val="20"/>
      </w:rPr>
    </w:lvl>
    <w:lvl w:ilvl="7">
      <w:start w:val="1"/>
      <w:numFmt w:val="decimal"/>
      <w:lvlText w:val="%1.%2.%3.%4.%5.%6.%7.%8 "/>
      <w:lvlJc w:val="left"/>
      <w:pPr>
        <w:tabs>
          <w:tab w:val="num" w:pos="1440"/>
        </w:tabs>
      </w:pPr>
      <w:rPr>
        <w:rFonts w:ascii="Arial" w:hAnsi="Arial" w:cs="Times New Roman" w:hint="default"/>
        <w:b/>
        <w:i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</w:pPr>
      <w:rPr>
        <w:rFonts w:ascii="Arial" w:hAnsi="Arial" w:cs="Times New Roman" w:hint="default"/>
        <w:b/>
        <w:i/>
        <w:sz w:val="20"/>
      </w:rPr>
    </w:lvl>
  </w:abstractNum>
  <w:abstractNum w:abstractNumId="39" w15:restartNumberingAfterBreak="0">
    <w:nsid w:val="76881616"/>
    <w:multiLevelType w:val="multilevel"/>
    <w:tmpl w:val="0DD63E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76E773F"/>
    <w:multiLevelType w:val="hybridMultilevel"/>
    <w:tmpl w:val="00CA8C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9A3910"/>
    <w:multiLevelType w:val="hybridMultilevel"/>
    <w:tmpl w:val="9AAE8B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4105B5"/>
    <w:multiLevelType w:val="hybridMultilevel"/>
    <w:tmpl w:val="4C6ACE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C0D06">
      <w:numFmt w:val="bullet"/>
      <w:lvlText w:val="-"/>
      <w:lvlJc w:val="left"/>
      <w:pPr>
        <w:ind w:left="1440" w:hanging="360"/>
      </w:pPr>
      <w:rPr>
        <w:rFonts w:ascii="Arial" w:eastAsia="Times New Roman" w:hAnsi="Aria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9"/>
  </w:num>
  <w:num w:numId="3">
    <w:abstractNumId w:val="35"/>
  </w:num>
  <w:num w:numId="4">
    <w:abstractNumId w:val="1"/>
  </w:num>
  <w:num w:numId="5">
    <w:abstractNumId w:val="0"/>
  </w:num>
  <w:num w:numId="6">
    <w:abstractNumId w:val="15"/>
  </w:num>
  <w:num w:numId="7">
    <w:abstractNumId w:val="33"/>
  </w:num>
  <w:num w:numId="8">
    <w:abstractNumId w:val="6"/>
  </w:num>
  <w:num w:numId="9">
    <w:abstractNumId w:val="13"/>
  </w:num>
  <w:num w:numId="10">
    <w:abstractNumId w:val="37"/>
  </w:num>
  <w:num w:numId="11">
    <w:abstractNumId w:val="22"/>
  </w:num>
  <w:num w:numId="12">
    <w:abstractNumId w:val="21"/>
  </w:num>
  <w:num w:numId="13">
    <w:abstractNumId w:val="26"/>
  </w:num>
  <w:num w:numId="14">
    <w:abstractNumId w:val="4"/>
  </w:num>
  <w:num w:numId="15">
    <w:abstractNumId w:val="34"/>
  </w:num>
  <w:num w:numId="16">
    <w:abstractNumId w:val="5"/>
  </w:num>
  <w:num w:numId="17">
    <w:abstractNumId w:val="16"/>
  </w:num>
  <w:num w:numId="18">
    <w:abstractNumId w:val="12"/>
  </w:num>
  <w:num w:numId="19">
    <w:abstractNumId w:val="25"/>
  </w:num>
  <w:num w:numId="20">
    <w:abstractNumId w:val="42"/>
  </w:num>
  <w:num w:numId="21">
    <w:abstractNumId w:val="2"/>
  </w:num>
  <w:num w:numId="22">
    <w:abstractNumId w:val="41"/>
  </w:num>
  <w:num w:numId="23">
    <w:abstractNumId w:val="20"/>
  </w:num>
  <w:num w:numId="24">
    <w:abstractNumId w:val="29"/>
  </w:num>
  <w:num w:numId="25">
    <w:abstractNumId w:val="27"/>
  </w:num>
  <w:num w:numId="26">
    <w:abstractNumId w:val="38"/>
  </w:num>
  <w:num w:numId="27">
    <w:abstractNumId w:val="14"/>
  </w:num>
  <w:num w:numId="28">
    <w:abstractNumId w:val="28"/>
  </w:num>
  <w:num w:numId="29">
    <w:abstractNumId w:val="8"/>
  </w:num>
  <w:num w:numId="30">
    <w:abstractNumId w:val="23"/>
  </w:num>
  <w:num w:numId="31">
    <w:abstractNumId w:val="30"/>
  </w:num>
  <w:num w:numId="32">
    <w:abstractNumId w:val="10"/>
  </w:num>
  <w:num w:numId="33">
    <w:abstractNumId w:val="9"/>
  </w:num>
  <w:num w:numId="34">
    <w:abstractNumId w:val="40"/>
  </w:num>
  <w:num w:numId="35">
    <w:abstractNumId w:val="7"/>
  </w:num>
  <w:num w:numId="36">
    <w:abstractNumId w:val="19"/>
  </w:num>
  <w:num w:numId="37">
    <w:abstractNumId w:val="17"/>
  </w:num>
  <w:num w:numId="38">
    <w:abstractNumId w:val="36"/>
  </w:num>
  <w:num w:numId="39">
    <w:abstractNumId w:val="18"/>
  </w:num>
  <w:num w:numId="40">
    <w:abstractNumId w:val="24"/>
  </w:num>
  <w:num w:numId="41">
    <w:abstractNumId w:val="11"/>
  </w:num>
  <w:num w:numId="42">
    <w:abstractNumId w:val="3"/>
  </w:num>
  <w:num w:numId="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hyphenationZone w:val="425"/>
  <w:clickAndTypeStyle w:val="Text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C5"/>
    <w:rsid w:val="000059B1"/>
    <w:rsid w:val="00013F15"/>
    <w:rsid w:val="0002313A"/>
    <w:rsid w:val="00025C35"/>
    <w:rsid w:val="00032714"/>
    <w:rsid w:val="00035460"/>
    <w:rsid w:val="00041E0B"/>
    <w:rsid w:val="00045B86"/>
    <w:rsid w:val="000476E9"/>
    <w:rsid w:val="0005310A"/>
    <w:rsid w:val="0005593F"/>
    <w:rsid w:val="00076747"/>
    <w:rsid w:val="000B614B"/>
    <w:rsid w:val="000B768A"/>
    <w:rsid w:val="000C349F"/>
    <w:rsid w:val="000E12A7"/>
    <w:rsid w:val="000E57B7"/>
    <w:rsid w:val="000F351E"/>
    <w:rsid w:val="00102A83"/>
    <w:rsid w:val="001166AD"/>
    <w:rsid w:val="00121269"/>
    <w:rsid w:val="00125E50"/>
    <w:rsid w:val="00133759"/>
    <w:rsid w:val="00142511"/>
    <w:rsid w:val="00144645"/>
    <w:rsid w:val="001448FC"/>
    <w:rsid w:val="00146528"/>
    <w:rsid w:val="00151F8F"/>
    <w:rsid w:val="00167BAD"/>
    <w:rsid w:val="00174BE7"/>
    <w:rsid w:val="00194024"/>
    <w:rsid w:val="00196C8F"/>
    <w:rsid w:val="001B0992"/>
    <w:rsid w:val="001B4352"/>
    <w:rsid w:val="001C1A68"/>
    <w:rsid w:val="001C2454"/>
    <w:rsid w:val="001C5634"/>
    <w:rsid w:val="001D23A3"/>
    <w:rsid w:val="001D42E7"/>
    <w:rsid w:val="001D52F9"/>
    <w:rsid w:val="001F0C33"/>
    <w:rsid w:val="001F36E8"/>
    <w:rsid w:val="002018F4"/>
    <w:rsid w:val="00212CB4"/>
    <w:rsid w:val="0021741F"/>
    <w:rsid w:val="00223E3F"/>
    <w:rsid w:val="002303B4"/>
    <w:rsid w:val="00264728"/>
    <w:rsid w:val="00270226"/>
    <w:rsid w:val="002732E9"/>
    <w:rsid w:val="00275B50"/>
    <w:rsid w:val="00277BAC"/>
    <w:rsid w:val="0028062E"/>
    <w:rsid w:val="002808C2"/>
    <w:rsid w:val="002828C1"/>
    <w:rsid w:val="002931BF"/>
    <w:rsid w:val="0029368E"/>
    <w:rsid w:val="002A107D"/>
    <w:rsid w:val="002B5503"/>
    <w:rsid w:val="002C0985"/>
    <w:rsid w:val="002C3A5D"/>
    <w:rsid w:val="002D32F3"/>
    <w:rsid w:val="002D6839"/>
    <w:rsid w:val="002E5424"/>
    <w:rsid w:val="002F17EC"/>
    <w:rsid w:val="002F5C49"/>
    <w:rsid w:val="00316C27"/>
    <w:rsid w:val="003227CD"/>
    <w:rsid w:val="00330925"/>
    <w:rsid w:val="00332B47"/>
    <w:rsid w:val="00340BDE"/>
    <w:rsid w:val="0034124B"/>
    <w:rsid w:val="003422E3"/>
    <w:rsid w:val="00343D35"/>
    <w:rsid w:val="003446AD"/>
    <w:rsid w:val="003458D0"/>
    <w:rsid w:val="00352871"/>
    <w:rsid w:val="00356C06"/>
    <w:rsid w:val="00375BD9"/>
    <w:rsid w:val="0037758A"/>
    <w:rsid w:val="00381682"/>
    <w:rsid w:val="00385941"/>
    <w:rsid w:val="00392296"/>
    <w:rsid w:val="003C0207"/>
    <w:rsid w:val="003D5D37"/>
    <w:rsid w:val="003D668D"/>
    <w:rsid w:val="003D67BF"/>
    <w:rsid w:val="003E2235"/>
    <w:rsid w:val="003E4F98"/>
    <w:rsid w:val="003F1A03"/>
    <w:rsid w:val="004023F5"/>
    <w:rsid w:val="004053A6"/>
    <w:rsid w:val="00407E85"/>
    <w:rsid w:val="00410DB5"/>
    <w:rsid w:val="0042075D"/>
    <w:rsid w:val="00420E51"/>
    <w:rsid w:val="004235BF"/>
    <w:rsid w:val="00425F0C"/>
    <w:rsid w:val="004347EA"/>
    <w:rsid w:val="00451EE2"/>
    <w:rsid w:val="00453CD9"/>
    <w:rsid w:val="004579FA"/>
    <w:rsid w:val="00457F32"/>
    <w:rsid w:val="00460210"/>
    <w:rsid w:val="0046588A"/>
    <w:rsid w:val="004709F8"/>
    <w:rsid w:val="0047510B"/>
    <w:rsid w:val="0048334C"/>
    <w:rsid w:val="0049196C"/>
    <w:rsid w:val="004A175C"/>
    <w:rsid w:val="004C017D"/>
    <w:rsid w:val="004C1A0B"/>
    <w:rsid w:val="004C61CC"/>
    <w:rsid w:val="004C690E"/>
    <w:rsid w:val="004C7980"/>
    <w:rsid w:val="004D02A2"/>
    <w:rsid w:val="004D2A65"/>
    <w:rsid w:val="004D6E36"/>
    <w:rsid w:val="004E0D8E"/>
    <w:rsid w:val="004E335E"/>
    <w:rsid w:val="004E45F5"/>
    <w:rsid w:val="004E671B"/>
    <w:rsid w:val="004F0582"/>
    <w:rsid w:val="00510802"/>
    <w:rsid w:val="00517783"/>
    <w:rsid w:val="00520092"/>
    <w:rsid w:val="0052078B"/>
    <w:rsid w:val="00533EA9"/>
    <w:rsid w:val="00542655"/>
    <w:rsid w:val="005474DC"/>
    <w:rsid w:val="00554D4F"/>
    <w:rsid w:val="00567ACB"/>
    <w:rsid w:val="00574273"/>
    <w:rsid w:val="00576BD3"/>
    <w:rsid w:val="00584771"/>
    <w:rsid w:val="005A6A94"/>
    <w:rsid w:val="005B157A"/>
    <w:rsid w:val="005C21E7"/>
    <w:rsid w:val="005D0840"/>
    <w:rsid w:val="005D3B5E"/>
    <w:rsid w:val="005E0257"/>
    <w:rsid w:val="00605599"/>
    <w:rsid w:val="00610A5C"/>
    <w:rsid w:val="00614C74"/>
    <w:rsid w:val="0061651B"/>
    <w:rsid w:val="006267BE"/>
    <w:rsid w:val="00645002"/>
    <w:rsid w:val="006510F2"/>
    <w:rsid w:val="006531C2"/>
    <w:rsid w:val="006628CE"/>
    <w:rsid w:val="0066752A"/>
    <w:rsid w:val="0067557D"/>
    <w:rsid w:val="00676547"/>
    <w:rsid w:val="0067761F"/>
    <w:rsid w:val="00681A3B"/>
    <w:rsid w:val="006949C5"/>
    <w:rsid w:val="006A5ED1"/>
    <w:rsid w:val="006A7DDE"/>
    <w:rsid w:val="006B32D2"/>
    <w:rsid w:val="006D0285"/>
    <w:rsid w:val="006D0A75"/>
    <w:rsid w:val="006D3D23"/>
    <w:rsid w:val="006D4708"/>
    <w:rsid w:val="006E600A"/>
    <w:rsid w:val="00701F2F"/>
    <w:rsid w:val="00702206"/>
    <w:rsid w:val="0070736C"/>
    <w:rsid w:val="00723B1F"/>
    <w:rsid w:val="00735EFD"/>
    <w:rsid w:val="007368DD"/>
    <w:rsid w:val="007531CB"/>
    <w:rsid w:val="00753E6F"/>
    <w:rsid w:val="0075435F"/>
    <w:rsid w:val="007573EB"/>
    <w:rsid w:val="00767761"/>
    <w:rsid w:val="0077094D"/>
    <w:rsid w:val="00786893"/>
    <w:rsid w:val="00786DBF"/>
    <w:rsid w:val="00787A95"/>
    <w:rsid w:val="007965D5"/>
    <w:rsid w:val="00796B28"/>
    <w:rsid w:val="007C4756"/>
    <w:rsid w:val="007D1959"/>
    <w:rsid w:val="007D1F07"/>
    <w:rsid w:val="007D20F0"/>
    <w:rsid w:val="007D528D"/>
    <w:rsid w:val="007D5792"/>
    <w:rsid w:val="007E3609"/>
    <w:rsid w:val="007F5A63"/>
    <w:rsid w:val="00801E03"/>
    <w:rsid w:val="00825B34"/>
    <w:rsid w:val="00826FD5"/>
    <w:rsid w:val="0082733B"/>
    <w:rsid w:val="0083070F"/>
    <w:rsid w:val="00830E3B"/>
    <w:rsid w:val="008358BE"/>
    <w:rsid w:val="0084088B"/>
    <w:rsid w:val="0085181A"/>
    <w:rsid w:val="0085404B"/>
    <w:rsid w:val="00864679"/>
    <w:rsid w:val="008652D5"/>
    <w:rsid w:val="008739D1"/>
    <w:rsid w:val="00876D67"/>
    <w:rsid w:val="0088141C"/>
    <w:rsid w:val="00894D80"/>
    <w:rsid w:val="00897DC6"/>
    <w:rsid w:val="008A3BE0"/>
    <w:rsid w:val="008C3099"/>
    <w:rsid w:val="008D2532"/>
    <w:rsid w:val="008D4BEB"/>
    <w:rsid w:val="008D7C91"/>
    <w:rsid w:val="008F30F8"/>
    <w:rsid w:val="00903E4F"/>
    <w:rsid w:val="009132D2"/>
    <w:rsid w:val="00913D14"/>
    <w:rsid w:val="00925069"/>
    <w:rsid w:val="00942C59"/>
    <w:rsid w:val="00942D20"/>
    <w:rsid w:val="00947FA8"/>
    <w:rsid w:val="00966C28"/>
    <w:rsid w:val="00980B23"/>
    <w:rsid w:val="00991998"/>
    <w:rsid w:val="009926D7"/>
    <w:rsid w:val="009961B1"/>
    <w:rsid w:val="009A36E0"/>
    <w:rsid w:val="009A5AA1"/>
    <w:rsid w:val="009B1F5B"/>
    <w:rsid w:val="009B2BE7"/>
    <w:rsid w:val="009C59DD"/>
    <w:rsid w:val="009D1DEE"/>
    <w:rsid w:val="009E284A"/>
    <w:rsid w:val="009E6B84"/>
    <w:rsid w:val="009F0A09"/>
    <w:rsid w:val="00A06EBC"/>
    <w:rsid w:val="00A14ABE"/>
    <w:rsid w:val="00A21080"/>
    <w:rsid w:val="00A26666"/>
    <w:rsid w:val="00A326C8"/>
    <w:rsid w:val="00A343D9"/>
    <w:rsid w:val="00A403C6"/>
    <w:rsid w:val="00A436C2"/>
    <w:rsid w:val="00A55C66"/>
    <w:rsid w:val="00A55E95"/>
    <w:rsid w:val="00A61307"/>
    <w:rsid w:val="00A66759"/>
    <w:rsid w:val="00A75942"/>
    <w:rsid w:val="00A76C08"/>
    <w:rsid w:val="00A83832"/>
    <w:rsid w:val="00A83E6B"/>
    <w:rsid w:val="00A912F2"/>
    <w:rsid w:val="00A92A96"/>
    <w:rsid w:val="00AA0589"/>
    <w:rsid w:val="00AA5BA7"/>
    <w:rsid w:val="00AB24B2"/>
    <w:rsid w:val="00AB2769"/>
    <w:rsid w:val="00AC213C"/>
    <w:rsid w:val="00AC2FE0"/>
    <w:rsid w:val="00AD529A"/>
    <w:rsid w:val="00AD5BB3"/>
    <w:rsid w:val="00AD7D0E"/>
    <w:rsid w:val="00B003A9"/>
    <w:rsid w:val="00B004DB"/>
    <w:rsid w:val="00B0294A"/>
    <w:rsid w:val="00B059D3"/>
    <w:rsid w:val="00B16C66"/>
    <w:rsid w:val="00B24906"/>
    <w:rsid w:val="00B34C1E"/>
    <w:rsid w:val="00B44FDB"/>
    <w:rsid w:val="00B52EA5"/>
    <w:rsid w:val="00B67D23"/>
    <w:rsid w:val="00B758DA"/>
    <w:rsid w:val="00B810F8"/>
    <w:rsid w:val="00BA2158"/>
    <w:rsid w:val="00BA5AD9"/>
    <w:rsid w:val="00BB3E15"/>
    <w:rsid w:val="00BC1937"/>
    <w:rsid w:val="00BC5B67"/>
    <w:rsid w:val="00BD040F"/>
    <w:rsid w:val="00BD3703"/>
    <w:rsid w:val="00BD5152"/>
    <w:rsid w:val="00BD565F"/>
    <w:rsid w:val="00BF7E48"/>
    <w:rsid w:val="00C03219"/>
    <w:rsid w:val="00C14FC5"/>
    <w:rsid w:val="00C207C0"/>
    <w:rsid w:val="00C21426"/>
    <w:rsid w:val="00C277E6"/>
    <w:rsid w:val="00C444BF"/>
    <w:rsid w:val="00C56B31"/>
    <w:rsid w:val="00C61CEE"/>
    <w:rsid w:val="00C67859"/>
    <w:rsid w:val="00C74E5A"/>
    <w:rsid w:val="00C76DBA"/>
    <w:rsid w:val="00C836C4"/>
    <w:rsid w:val="00C87986"/>
    <w:rsid w:val="00CB22DE"/>
    <w:rsid w:val="00CC1B42"/>
    <w:rsid w:val="00CC1E45"/>
    <w:rsid w:val="00CE1571"/>
    <w:rsid w:val="00CE3FE9"/>
    <w:rsid w:val="00CF535D"/>
    <w:rsid w:val="00CF6E1C"/>
    <w:rsid w:val="00D01E71"/>
    <w:rsid w:val="00D03F92"/>
    <w:rsid w:val="00D10350"/>
    <w:rsid w:val="00D13D33"/>
    <w:rsid w:val="00D17311"/>
    <w:rsid w:val="00D26AF4"/>
    <w:rsid w:val="00D36B0C"/>
    <w:rsid w:val="00D423C5"/>
    <w:rsid w:val="00D47AD4"/>
    <w:rsid w:val="00D7054C"/>
    <w:rsid w:val="00D73801"/>
    <w:rsid w:val="00D762BF"/>
    <w:rsid w:val="00D82CB3"/>
    <w:rsid w:val="00D83939"/>
    <w:rsid w:val="00DA67F1"/>
    <w:rsid w:val="00DB58A0"/>
    <w:rsid w:val="00DB5F75"/>
    <w:rsid w:val="00DC45E5"/>
    <w:rsid w:val="00DC6793"/>
    <w:rsid w:val="00DE206C"/>
    <w:rsid w:val="00DE44AD"/>
    <w:rsid w:val="00DE5246"/>
    <w:rsid w:val="00E0436B"/>
    <w:rsid w:val="00E12412"/>
    <w:rsid w:val="00E2046E"/>
    <w:rsid w:val="00E2160D"/>
    <w:rsid w:val="00E26FE4"/>
    <w:rsid w:val="00E43218"/>
    <w:rsid w:val="00E44624"/>
    <w:rsid w:val="00E60781"/>
    <w:rsid w:val="00E66833"/>
    <w:rsid w:val="00E812C3"/>
    <w:rsid w:val="00E861D8"/>
    <w:rsid w:val="00E94032"/>
    <w:rsid w:val="00E95B82"/>
    <w:rsid w:val="00EA00D4"/>
    <w:rsid w:val="00EA043D"/>
    <w:rsid w:val="00EA2D2C"/>
    <w:rsid w:val="00EB307B"/>
    <w:rsid w:val="00EC583A"/>
    <w:rsid w:val="00ED462B"/>
    <w:rsid w:val="00ED5ABC"/>
    <w:rsid w:val="00EF104C"/>
    <w:rsid w:val="00EF1CDC"/>
    <w:rsid w:val="00F00257"/>
    <w:rsid w:val="00F1008A"/>
    <w:rsid w:val="00F2298D"/>
    <w:rsid w:val="00F26545"/>
    <w:rsid w:val="00F33E16"/>
    <w:rsid w:val="00F37E9C"/>
    <w:rsid w:val="00F54139"/>
    <w:rsid w:val="00F54AA6"/>
    <w:rsid w:val="00F60B78"/>
    <w:rsid w:val="00F62286"/>
    <w:rsid w:val="00F666D5"/>
    <w:rsid w:val="00F73335"/>
    <w:rsid w:val="00F73D54"/>
    <w:rsid w:val="00F81745"/>
    <w:rsid w:val="00F94762"/>
    <w:rsid w:val="00FA1182"/>
    <w:rsid w:val="00FC00C5"/>
    <w:rsid w:val="00FC09BA"/>
    <w:rsid w:val="00FC0CAC"/>
    <w:rsid w:val="00FD2979"/>
    <w:rsid w:val="00FD6F1D"/>
    <w:rsid w:val="00FD7968"/>
    <w:rsid w:val="00FE168A"/>
    <w:rsid w:val="00FE4BA3"/>
    <w:rsid w:val="00FF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E5611"/>
  <w15:docId w15:val="{C2FCC07A-C6F5-428C-8DBD-7B088CEE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A67F1"/>
    <w:rPr>
      <w:rFonts w:ascii="Arial" w:hAnsi="Arial"/>
      <w:lang w:val="en-US"/>
    </w:rPr>
  </w:style>
  <w:style w:type="paragraph" w:styleId="Nadpis1">
    <w:name w:val="heading 1"/>
    <w:basedOn w:val="Normln"/>
    <w:next w:val="Text"/>
    <w:link w:val="Nadpis1Char"/>
    <w:autoRedefine/>
    <w:uiPriority w:val="9"/>
    <w:qFormat/>
    <w:rsid w:val="0042075D"/>
    <w:pPr>
      <w:keepNext/>
      <w:keepLines/>
      <w:pageBreakBefore/>
      <w:numPr>
        <w:numId w:val="1"/>
      </w:numPr>
      <w:spacing w:before="100" w:beforeAutospacing="1" w:after="0"/>
      <w:outlineLvl w:val="0"/>
    </w:pPr>
    <w:rPr>
      <w:rFonts w:eastAsiaTheme="majorEastAsia" w:cs="Arial"/>
      <w:b/>
      <w:bCs/>
      <w:caps/>
      <w:sz w:val="28"/>
      <w:szCs w:val="28"/>
    </w:rPr>
  </w:style>
  <w:style w:type="paragraph" w:styleId="Nadpis2">
    <w:name w:val="heading 2"/>
    <w:basedOn w:val="Normln"/>
    <w:next w:val="Text"/>
    <w:link w:val="Nadpis2Char"/>
    <w:autoRedefine/>
    <w:uiPriority w:val="9"/>
    <w:unhideWhenUsed/>
    <w:qFormat/>
    <w:rsid w:val="00A75942"/>
    <w:pPr>
      <w:keepNext/>
      <w:keepLines/>
      <w:numPr>
        <w:ilvl w:val="1"/>
        <w:numId w:val="1"/>
      </w:numPr>
      <w:spacing w:before="200" w:after="120" w:line="240" w:lineRule="auto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Nadpis3">
    <w:name w:val="heading 3"/>
    <w:basedOn w:val="Normln"/>
    <w:next w:val="Text"/>
    <w:link w:val="Nadpis3Char"/>
    <w:uiPriority w:val="99"/>
    <w:unhideWhenUsed/>
    <w:qFormat/>
    <w:rsid w:val="003446AD"/>
    <w:pPr>
      <w:keepNext/>
      <w:keepLines/>
      <w:numPr>
        <w:ilvl w:val="2"/>
        <w:numId w:val="1"/>
      </w:numPr>
      <w:spacing w:before="200" w:after="120"/>
      <w:outlineLvl w:val="2"/>
    </w:pPr>
    <w:rPr>
      <w:rFonts w:eastAsiaTheme="majorEastAsia" w:cs="Arial"/>
      <w:b/>
      <w:bCs/>
      <w:sz w:val="24"/>
    </w:rPr>
  </w:style>
  <w:style w:type="paragraph" w:styleId="Nadpis4">
    <w:name w:val="heading 4"/>
    <w:basedOn w:val="Normln"/>
    <w:next w:val="Text"/>
    <w:link w:val="Nadpis4Char"/>
    <w:uiPriority w:val="9"/>
    <w:unhideWhenUsed/>
    <w:qFormat/>
    <w:rsid w:val="003446AD"/>
    <w:pPr>
      <w:keepNext/>
      <w:keepLines/>
      <w:numPr>
        <w:ilvl w:val="3"/>
        <w:numId w:val="1"/>
      </w:numPr>
      <w:spacing w:before="200" w:after="120"/>
      <w:outlineLvl w:val="3"/>
    </w:pPr>
    <w:rPr>
      <w:rFonts w:eastAsiaTheme="majorEastAsia" w:cs="Arial"/>
      <w:b/>
      <w:bCs/>
      <w:iCs/>
      <w:sz w:val="24"/>
    </w:rPr>
  </w:style>
  <w:style w:type="paragraph" w:styleId="Nadpis5">
    <w:name w:val="heading 5"/>
    <w:basedOn w:val="Normln"/>
    <w:next w:val="Normln"/>
    <w:link w:val="Nadpis5Char"/>
    <w:uiPriority w:val="99"/>
    <w:unhideWhenUsed/>
    <w:qFormat/>
    <w:rsid w:val="00D01E7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9"/>
    <w:unhideWhenUsed/>
    <w:qFormat/>
    <w:rsid w:val="00D01E7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9"/>
    <w:unhideWhenUsed/>
    <w:qFormat/>
    <w:rsid w:val="00D01E7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9"/>
    <w:unhideWhenUsed/>
    <w:qFormat/>
    <w:rsid w:val="00D01E7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9"/>
    <w:unhideWhenUsed/>
    <w:qFormat/>
    <w:rsid w:val="00D01E7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04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0436B"/>
    <w:rPr>
      <w:lang w:val="en-US"/>
    </w:rPr>
  </w:style>
  <w:style w:type="paragraph" w:styleId="Zpat">
    <w:name w:val="footer"/>
    <w:basedOn w:val="Normln"/>
    <w:link w:val="ZpatChar"/>
    <w:uiPriority w:val="99"/>
    <w:unhideWhenUsed/>
    <w:rsid w:val="00E04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0436B"/>
    <w:rPr>
      <w:lang w:val="en-US"/>
    </w:rPr>
  </w:style>
  <w:style w:type="table" w:styleId="Mkatabulky">
    <w:name w:val="Table Grid"/>
    <w:basedOn w:val="Normlntabulka"/>
    <w:uiPriority w:val="39"/>
    <w:rsid w:val="00E04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614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14C74"/>
    <w:rPr>
      <w:rFonts w:ascii="Tahoma" w:hAnsi="Tahoma" w:cs="Tahoma"/>
      <w:sz w:val="16"/>
      <w:szCs w:val="16"/>
      <w:lang w:val="en-US"/>
    </w:rPr>
  </w:style>
  <w:style w:type="character" w:styleId="Zstupntext">
    <w:name w:val="Placeholder Text"/>
    <w:basedOn w:val="Standardnpsmoodstavce"/>
    <w:uiPriority w:val="99"/>
    <w:semiHidden/>
    <w:rsid w:val="00E60781"/>
    <w:rPr>
      <w:color w:val="808080"/>
    </w:rPr>
  </w:style>
  <w:style w:type="paragraph" w:customStyle="1" w:styleId="Tabulkavod">
    <w:name w:val="Tabulka úvod"/>
    <w:rsid w:val="00702206"/>
    <w:pPr>
      <w:spacing w:after="0" w:line="259" w:lineRule="auto"/>
      <w:contextualSpacing/>
    </w:pPr>
    <w:rPr>
      <w:rFonts w:ascii="Arial" w:eastAsia="Calibri" w:hAnsi="Arial" w:cs="Times New Roman"/>
      <w:lang w:val="en-US"/>
    </w:rPr>
  </w:style>
  <w:style w:type="character" w:customStyle="1" w:styleId="Nadpis1Char">
    <w:name w:val="Nadpis 1 Char"/>
    <w:basedOn w:val="Standardnpsmoodstavce"/>
    <w:link w:val="Nadpis1"/>
    <w:uiPriority w:val="9"/>
    <w:rsid w:val="0042075D"/>
    <w:rPr>
      <w:rFonts w:ascii="Arial" w:eastAsiaTheme="majorEastAsia" w:hAnsi="Arial" w:cs="Arial"/>
      <w:b/>
      <w:bCs/>
      <w:caps/>
      <w:sz w:val="28"/>
      <w:szCs w:val="28"/>
      <w:lang w:val="en-US"/>
    </w:rPr>
  </w:style>
  <w:style w:type="paragraph" w:customStyle="1" w:styleId="Default">
    <w:name w:val="Default"/>
    <w:rsid w:val="00DA67F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9"/>
    <w:rsid w:val="00A75942"/>
    <w:rPr>
      <w:rFonts w:ascii="Arial" w:eastAsiaTheme="majorEastAsia" w:hAnsi="Arial" w:cstheme="majorBidi"/>
      <w:b/>
      <w:bCs/>
      <w:color w:val="000000" w:themeColor="text1"/>
      <w:sz w:val="24"/>
      <w:szCs w:val="26"/>
      <w:lang w:val="en-US"/>
    </w:rPr>
  </w:style>
  <w:style w:type="character" w:customStyle="1" w:styleId="Nadpis3Char">
    <w:name w:val="Nadpis 3 Char"/>
    <w:basedOn w:val="Standardnpsmoodstavce"/>
    <w:link w:val="Nadpis3"/>
    <w:uiPriority w:val="9"/>
    <w:rsid w:val="003446AD"/>
    <w:rPr>
      <w:rFonts w:ascii="Arial" w:eastAsiaTheme="majorEastAsia" w:hAnsi="Arial" w:cs="Arial"/>
      <w:b/>
      <w:bCs/>
      <w:sz w:val="24"/>
      <w:lang w:val="en-US"/>
    </w:rPr>
  </w:style>
  <w:style w:type="character" w:customStyle="1" w:styleId="Nadpis4Char">
    <w:name w:val="Nadpis 4 Char"/>
    <w:basedOn w:val="Standardnpsmoodstavce"/>
    <w:link w:val="Nadpis4"/>
    <w:uiPriority w:val="9"/>
    <w:rsid w:val="003446AD"/>
    <w:rPr>
      <w:rFonts w:ascii="Arial" w:eastAsiaTheme="majorEastAsia" w:hAnsi="Arial" w:cs="Arial"/>
      <w:b/>
      <w:bCs/>
      <w:iCs/>
      <w:sz w:val="24"/>
      <w:lang w:val="en-U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1E71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1E71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1E71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1E71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1E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Text">
    <w:name w:val="Text"/>
    <w:basedOn w:val="Normln"/>
    <w:qFormat/>
    <w:rsid w:val="00375BD9"/>
    <w:pPr>
      <w:spacing w:after="120"/>
      <w:jc w:val="both"/>
    </w:pPr>
  </w:style>
  <w:style w:type="table" w:customStyle="1" w:styleId="Tabulka">
    <w:name w:val="Tabulka"/>
    <w:basedOn w:val="Normlntabulka"/>
    <w:uiPriority w:val="99"/>
    <w:rsid w:val="00316C27"/>
    <w:pPr>
      <w:spacing w:after="0" w:line="240" w:lineRule="auto"/>
      <w:contextualSpacing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firstCol">
      <w:pPr>
        <w:jc w:val="left"/>
      </w:pPr>
    </w:tblStylePr>
  </w:style>
  <w:style w:type="paragraph" w:styleId="Titulek">
    <w:name w:val="caption"/>
    <w:basedOn w:val="Normln"/>
    <w:next w:val="Text"/>
    <w:uiPriority w:val="35"/>
    <w:unhideWhenUsed/>
    <w:qFormat/>
    <w:rsid w:val="00277BAC"/>
    <w:pPr>
      <w:spacing w:line="240" w:lineRule="auto"/>
      <w:jc w:val="center"/>
    </w:pPr>
    <w:rPr>
      <w:b/>
      <w:bCs/>
      <w:sz w:val="18"/>
      <w:szCs w:val="18"/>
    </w:rPr>
  </w:style>
  <w:style w:type="paragraph" w:styleId="Obsah1">
    <w:name w:val="toc 1"/>
    <w:basedOn w:val="Normln"/>
    <w:next w:val="Normln"/>
    <w:autoRedefine/>
    <w:uiPriority w:val="39"/>
    <w:unhideWhenUsed/>
    <w:rsid w:val="00BA5AD9"/>
    <w:pPr>
      <w:spacing w:after="0"/>
    </w:pPr>
    <w:rPr>
      <w:caps/>
    </w:rPr>
  </w:style>
  <w:style w:type="paragraph" w:styleId="Obsah2">
    <w:name w:val="toc 2"/>
    <w:basedOn w:val="Normln"/>
    <w:next w:val="Normln"/>
    <w:autoRedefine/>
    <w:uiPriority w:val="39"/>
    <w:unhideWhenUsed/>
    <w:rsid w:val="00D73801"/>
    <w:pPr>
      <w:spacing w:after="0"/>
      <w:ind w:left="221"/>
    </w:pPr>
  </w:style>
  <w:style w:type="paragraph" w:customStyle="1" w:styleId="Nadpis1mimoobsah">
    <w:name w:val="Nadpis1 mimo obsah"/>
    <w:basedOn w:val="Text"/>
    <w:autoRedefine/>
    <w:qFormat/>
    <w:rsid w:val="00C14FC5"/>
    <w:pPr>
      <w:numPr>
        <w:numId w:val="18"/>
      </w:numPr>
      <w:spacing w:line="240" w:lineRule="auto"/>
    </w:pPr>
    <w:rPr>
      <w:b/>
      <w:caps/>
      <w:sz w:val="28"/>
    </w:rPr>
  </w:style>
  <w:style w:type="paragraph" w:styleId="Obsah3">
    <w:name w:val="toc 3"/>
    <w:basedOn w:val="Normln"/>
    <w:next w:val="Normln"/>
    <w:autoRedefine/>
    <w:uiPriority w:val="39"/>
    <w:unhideWhenUsed/>
    <w:rsid w:val="00A61307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61307"/>
    <w:rPr>
      <w:color w:val="0000FF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356C06"/>
    <w:pPr>
      <w:ind w:left="720"/>
      <w:contextualSpacing/>
    </w:pPr>
  </w:style>
  <w:style w:type="numbering" w:customStyle="1" w:styleId="ADseznam">
    <w:name w:val="AD_seznam"/>
    <w:uiPriority w:val="99"/>
    <w:rsid w:val="00356C06"/>
    <w:pPr>
      <w:numPr>
        <w:numId w:val="10"/>
      </w:numPr>
    </w:pPr>
  </w:style>
  <w:style w:type="paragraph" w:customStyle="1" w:styleId="Obrzek">
    <w:name w:val="Obrázek"/>
    <w:basedOn w:val="Normln"/>
    <w:next w:val="Text"/>
    <w:autoRedefine/>
    <w:qFormat/>
    <w:rsid w:val="00830E3B"/>
    <w:pPr>
      <w:spacing w:after="0"/>
      <w:jc w:val="center"/>
    </w:pPr>
    <w:rPr>
      <w:noProof/>
      <w:lang w:val="cs-CZ" w:eastAsia="cs-CZ"/>
    </w:rPr>
  </w:style>
  <w:style w:type="paragraph" w:styleId="Seznamobrzk">
    <w:name w:val="table of figures"/>
    <w:basedOn w:val="Normln"/>
    <w:next w:val="Text"/>
    <w:uiPriority w:val="99"/>
    <w:unhideWhenUsed/>
    <w:rsid w:val="0084088B"/>
    <w:pPr>
      <w:spacing w:after="0"/>
    </w:pPr>
  </w:style>
  <w:style w:type="paragraph" w:customStyle="1" w:styleId="Guide">
    <w:name w:val="Guide"/>
    <w:basedOn w:val="Text"/>
    <w:next w:val="Text"/>
    <w:qFormat/>
    <w:rsid w:val="0042075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styleId="Bezmezer">
    <w:name w:val="No Spacing"/>
    <w:uiPriority w:val="1"/>
    <w:qFormat/>
    <w:rsid w:val="0042075D"/>
    <w:pPr>
      <w:spacing w:after="0" w:line="240" w:lineRule="auto"/>
    </w:pPr>
    <w:rPr>
      <w:rFonts w:ascii="Arial" w:hAnsi="Arial"/>
      <w:lang w:val="en-US"/>
    </w:rPr>
  </w:style>
  <w:style w:type="numbering" w:customStyle="1" w:styleId="Seznamvtextu">
    <w:name w:val="Seznam v textu"/>
    <w:basedOn w:val="Bezseznamu"/>
    <w:uiPriority w:val="99"/>
    <w:rsid w:val="0042075D"/>
    <w:pPr>
      <w:numPr>
        <w:numId w:val="14"/>
      </w:numPr>
    </w:pPr>
  </w:style>
  <w:style w:type="paragraph" w:customStyle="1" w:styleId="Text-cislovanyseznam">
    <w:name w:val="Text - cislovany seznam"/>
    <w:basedOn w:val="Text"/>
    <w:next w:val="Text"/>
    <w:qFormat/>
    <w:rsid w:val="0042075D"/>
    <w:pPr>
      <w:numPr>
        <w:numId w:val="15"/>
      </w:numPr>
    </w:pPr>
  </w:style>
  <w:style w:type="paragraph" w:customStyle="1" w:styleId="Text-bodovyseznam">
    <w:name w:val="Text - bodovy seznam"/>
    <w:basedOn w:val="Text"/>
    <w:next w:val="Text"/>
    <w:qFormat/>
    <w:rsid w:val="0042075D"/>
    <w:pPr>
      <w:numPr>
        <w:numId w:val="16"/>
      </w:numPr>
    </w:pPr>
  </w:style>
  <w:style w:type="paragraph" w:customStyle="1" w:styleId="TabulkySecondpageDocumentchangelog">
    <w:name w:val="Tabulky Second page (Document change log"/>
    <w:aliases w:val="list of acronyms ...)"/>
    <w:basedOn w:val="Tabulkavod"/>
    <w:rsid w:val="004347EA"/>
    <w:rPr>
      <w:rFonts w:eastAsiaTheme="minorHAnsi" w:cstheme="minorBidi"/>
    </w:rPr>
  </w:style>
  <w:style w:type="paragraph" w:customStyle="1" w:styleId="Tabletext">
    <w:name w:val="Table_text"/>
    <w:basedOn w:val="Text"/>
    <w:qFormat/>
    <w:rsid w:val="00A83E6B"/>
    <w:pPr>
      <w:spacing w:after="0" w:line="240" w:lineRule="auto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dvorak\Win7\CSRC\dokumentace\doc_template.dotx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95A770-9D3A-4D4B-9BC3-C00DE8F84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doc_template</Template>
  <TotalTime>23865</TotalTime>
  <Pages>13</Pages>
  <Words>1338</Words>
  <Characters>7895</Characters>
  <Application>Microsoft Office Word</Application>
  <DocSecurity>0</DocSecurity>
  <Lines>65</Lines>
  <Paragraphs>18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Závěrečná zpráva - Pomocná aritmetická jednotka</vt:lpstr>
      <vt:lpstr>FWC WORST CASE ANALISYS (WCA) REPORT</vt:lpstr>
    </vt:vector>
  </TitlesOfParts>
  <Company>Brno University of Technology</Company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Závěrečná zpráva - Pomocná aritmetická jednotka</dc:title>
  <dc:subject>Závěrečná zpráva - Pomocná aritmetická jednotka</dc:subject>
  <dc:creator>Vojtěch Dvořák (118345)</dc:creator>
  <cp:lastModifiedBy>Dvořák Vojtěch (118345)</cp:lastModifiedBy>
  <cp:revision>181</cp:revision>
  <dcterms:created xsi:type="dcterms:W3CDTF">2019-12-05T13:53:00Z</dcterms:created>
  <dcterms:modified xsi:type="dcterms:W3CDTF">2024-09-18T09:03:00Z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BPC-NDI Pomocná Aritmetická Jednotka</vt:lpwstr>
  </property>
  <property fmtid="{D5CDD505-2E9C-101B-9397-08002B2CF9AE}" pid="3" name="Issue">
    <vt:lpwstr>Draft 1</vt:lpwstr>
  </property>
  <property fmtid="{D5CDD505-2E9C-101B-9397-08002B2CF9AE}" pid="4" name="Revision">
    <vt:lpwstr>0</vt:lpwstr>
  </property>
  <property fmtid="{D5CDD505-2E9C-101B-9397-08002B2CF9AE}" pid="5" name="Date of Issue">
    <vt:filetime>2021-03-25T10:00:00Z</vt:filetime>
  </property>
  <property fmtid="{D5CDD505-2E9C-101B-9397-08002B2CF9AE}" pid="6" name="Document_name">
    <vt:lpwstr>Závěrečná zpráva</vt:lpwstr>
  </property>
  <property fmtid="{D5CDD505-2E9C-101B-9397-08002B2CF9AE}" pid="7" name="Document_number">
    <vt:lpwstr>AAU-RP-001</vt:lpwstr>
  </property>
</Properties>
</file>